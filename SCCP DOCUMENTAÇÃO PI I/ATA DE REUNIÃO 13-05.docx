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E7E8A" w:rsidP="005C3726" w:rsidRDefault="00942D3C" w14:paraId="20462E89" wp14:textId="77777777">
      <w:pPr>
        <w:pStyle w:val="Subttulo"/>
      </w:pPr>
      <w:r>
        <w:t>ATA DE REUNIÃO</w:t>
      </w:r>
    </w:p>
    <w:p xmlns:wp14="http://schemas.microsoft.com/office/word/2010/wordml" w:rsidR="009E7E8A" w:rsidP="007D01D7" w:rsidRDefault="00942D3C" w14:paraId="62EF38DE" wp14:textId="77777777">
      <w:pPr>
        <w:shd w:val="clear" w:color="auto" w:fill="B33D00"/>
        <w:jc w:val="center"/>
      </w:pPr>
      <w:r>
        <w:rPr>
          <w:color w:val="FFFFFF"/>
          <w:sz w:val="20"/>
          <w:szCs w:val="20"/>
        </w:rPr>
        <w:t xml:space="preserve">Registro oficial de reunião de projeto  </w:t>
      </w:r>
      <w:r w:rsidR="007D01D7">
        <w:rPr>
          <w:color w:val="FFFFFF"/>
          <w:sz w:val="20"/>
          <w:szCs w:val="20"/>
        </w:rPr>
        <w:t xml:space="preserve">Integrador 1 </w:t>
      </w:r>
    </w:p>
    <w:p xmlns:wp14="http://schemas.microsoft.com/office/word/2010/wordml" w:rsidR="009E7E8A" w:rsidRDefault="00942D3C" w14:paraId="29D6B04F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6D854E61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📋  1. INFORMAÇÕES GERAIS DA REUNIÃO</w:t>
      </w:r>
    </w:p>
    <w:p xmlns:wp14="http://schemas.microsoft.com/office/word/2010/wordml" w:rsidR="009E7E8A" w:rsidRDefault="00942D3C" w14:paraId="10E2CEE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Preencha todos os campos antes de iniciar a reunião. Em reuniões híbridas, inclua o link da plataforma.</w:t>
      </w:r>
    </w:p>
    <w:p xmlns:wp14="http://schemas.microsoft.com/office/word/2010/wordml" w:rsidR="009E7E8A" w:rsidRDefault="00942D3C" w14:paraId="0A6959E7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10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618"/>
        <w:gridCol w:w="1120"/>
        <w:gridCol w:w="3208"/>
        <w:gridCol w:w="22"/>
        <w:gridCol w:w="881"/>
        <w:gridCol w:w="1172"/>
      </w:tblGrid>
      <w:tr xmlns:wp14="http://schemas.microsoft.com/office/word/2010/wordml" w:rsidR="009E7E8A" w:rsidTr="6D44EC16" w14:paraId="66856916" wp14:textId="77777777"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51A59785" wp14:textId="77777777">
            <w:r>
              <w:rPr>
                <w:b/>
                <w:bCs/>
                <w:color w:val="B33D00"/>
                <w:sz w:val="19"/>
                <w:szCs w:val="19"/>
              </w:rPr>
              <w:t>Data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P="6D44EC16" w:rsidRDefault="00102F57" w14:paraId="166AED0C" wp14:textId="181DBF71">
            <w:pPr>
              <w:rPr>
                <w:i w:val="1"/>
                <w:iCs w:val="1"/>
                <w:color w:val="auto"/>
                <w:sz w:val="19"/>
                <w:szCs w:val="19"/>
              </w:rPr>
            </w:pPr>
            <w:r w:rsidRPr="6D44EC16" w:rsidR="6098CB59">
              <w:rPr>
                <w:i w:val="1"/>
                <w:iCs w:val="1"/>
                <w:color w:val="auto"/>
                <w:sz w:val="19"/>
                <w:szCs w:val="19"/>
              </w:rPr>
              <w:t>1</w:t>
            </w:r>
            <w:r w:rsidRPr="6D44EC16" w:rsidR="76CAD54A">
              <w:rPr>
                <w:i w:val="1"/>
                <w:iCs w:val="1"/>
                <w:color w:val="auto"/>
                <w:sz w:val="19"/>
                <w:szCs w:val="19"/>
              </w:rPr>
              <w:t>3</w:t>
            </w:r>
            <w:r w:rsidRPr="6D44EC16" w:rsidR="45666BB1">
              <w:rPr>
                <w:i w:val="1"/>
                <w:iCs w:val="1"/>
                <w:color w:val="auto"/>
                <w:sz w:val="19"/>
                <w:szCs w:val="19"/>
              </w:rPr>
              <w:t>/0</w:t>
            </w:r>
            <w:r w:rsidRPr="6D44EC16" w:rsidR="067DFDC3">
              <w:rPr>
                <w:i w:val="1"/>
                <w:iCs w:val="1"/>
                <w:color w:val="auto"/>
                <w:sz w:val="19"/>
                <w:szCs w:val="19"/>
              </w:rPr>
              <w:t>5</w:t>
            </w:r>
            <w:r w:rsidRPr="6D44EC16" w:rsidR="00257E4D">
              <w:rPr>
                <w:i w:val="1"/>
                <w:iCs w:val="1"/>
                <w:color w:val="auto"/>
                <w:sz w:val="19"/>
                <w:szCs w:val="19"/>
              </w:rPr>
              <w:t>/2026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57DC1D28" wp14:textId="77777777">
            <w:r>
              <w:rPr>
                <w:b/>
                <w:bCs/>
                <w:color w:val="B33D00"/>
                <w:sz w:val="19"/>
                <w:szCs w:val="19"/>
              </w:rPr>
              <w:t>Início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P="6D44EC16" w:rsidRDefault="00102F57" w14:paraId="5D5E1063" wp14:textId="3A1B69E4">
            <w:pPr>
              <w:rPr>
                <w:i w:val="1"/>
                <w:iCs w:val="1"/>
                <w:color w:val="auto"/>
                <w:sz w:val="19"/>
                <w:szCs w:val="19"/>
              </w:rPr>
            </w:pPr>
            <w:r w:rsidRPr="6D44EC16" w:rsidR="7BC22A43">
              <w:rPr>
                <w:i w:val="1"/>
                <w:iCs w:val="1"/>
                <w:color w:val="auto"/>
                <w:sz w:val="19"/>
                <w:szCs w:val="19"/>
              </w:rPr>
              <w:t xml:space="preserve">15:10  </w:t>
            </w:r>
          </w:p>
        </w:tc>
        <w:tc>
          <w:tcPr>
            <w:tcW w:w="903" w:type="dxa"/>
            <w:gridSpan w:val="2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06DDDE79" wp14:textId="77777777">
            <w:r>
              <w:rPr>
                <w:b/>
                <w:bCs/>
                <w:color w:val="B33D00"/>
                <w:sz w:val="19"/>
                <w:szCs w:val="19"/>
              </w:rPr>
              <w:t>Término</w:t>
            </w:r>
          </w:p>
        </w:tc>
        <w:tc>
          <w:tcPr>
            <w:tcW w:w="11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257E4D" w:rsidR="009E7E8A" w:rsidP="6D44EC16" w:rsidRDefault="00257E4D" w14:paraId="36BEAEA0" wp14:textId="0F35E6E6">
            <w:pPr>
              <w:rPr>
                <w:i w:val="1"/>
                <w:iCs w:val="1"/>
                <w:color w:val="auto"/>
                <w:sz w:val="19"/>
                <w:szCs w:val="19"/>
              </w:rPr>
            </w:pPr>
            <w:r w:rsidRPr="6D44EC16" w:rsidR="6B1865E4">
              <w:rPr>
                <w:i w:val="1"/>
                <w:iCs w:val="1"/>
                <w:color w:val="auto"/>
                <w:sz w:val="19"/>
                <w:szCs w:val="19"/>
              </w:rPr>
              <w:t>16:10</w:t>
            </w:r>
          </w:p>
        </w:tc>
      </w:tr>
      <w:tr xmlns:wp14="http://schemas.microsoft.com/office/word/2010/wordml" w:rsidR="009E7E8A" w:rsidTr="6D44EC16" w14:paraId="42875A19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728D85E0" wp14:textId="77777777">
            <w:r>
              <w:rPr>
                <w:b/>
                <w:bCs/>
                <w:color w:val="B33D00"/>
                <w:sz w:val="19"/>
                <w:szCs w:val="19"/>
              </w:rPr>
              <w:t>Projeto / Disciplina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 w14:paraId="79F563EA" wp14:textId="77777777">
            <w:r w:rsidRPr="00257E4D">
              <w:rPr>
                <w:i/>
                <w:iCs/>
                <w:color w:val="auto"/>
                <w:sz w:val="19"/>
                <w:szCs w:val="19"/>
              </w:rPr>
              <w:t>Projeto integrador 1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429185C2" wp14:textId="77777777">
            <w:r>
              <w:rPr>
                <w:b/>
                <w:bCs/>
                <w:color w:val="B33D00"/>
                <w:sz w:val="19"/>
                <w:szCs w:val="19"/>
              </w:rPr>
              <w:t>Redator(a)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P="6D44EC16" w:rsidRDefault="000462CF" w14:paraId="73DD757E" wp14:textId="68CE628C">
            <w:pPr>
              <w:pStyle w:val="Normal"/>
            </w:pPr>
            <w:r w:rsidR="7F447275">
              <w:rPr/>
              <w:t>Dyego Adilcio dos Santos</w:t>
            </w:r>
          </w:p>
          <w:p w:rsidR="009E7E8A" w:rsidRDefault="000462CF" w14:paraId="3BAACBDD" wp14:textId="33C5251F"/>
        </w:tc>
      </w:tr>
      <w:tr xmlns:wp14="http://schemas.microsoft.com/office/word/2010/wordml" w:rsidR="009E7E8A" w:rsidTr="6D44EC16" w14:paraId="2BA6E110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6E1FE214" wp14:textId="77777777">
            <w:r>
              <w:rPr>
                <w:b/>
                <w:bCs/>
                <w:color w:val="B33D00"/>
                <w:sz w:val="19"/>
                <w:szCs w:val="19"/>
              </w:rPr>
              <w:t>Local / Sala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102F57" w14:paraId="74FAEEA3" wp14:textId="77777777">
            <w:r>
              <w:rPr>
                <w:i/>
                <w:iCs/>
                <w:color w:val="auto"/>
                <w:sz w:val="19"/>
                <w:szCs w:val="19"/>
              </w:rPr>
              <w:t>Panificadora central parque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5E86CD09" wp14:textId="77777777">
            <w:proofErr w:type="gramStart"/>
            <w:r>
              <w:rPr>
                <w:b/>
                <w:bCs/>
                <w:color w:val="B33D00"/>
                <w:sz w:val="19"/>
                <w:szCs w:val="19"/>
              </w:rPr>
              <w:t>Plataforma Online</w:t>
            </w:r>
            <w:proofErr w:type="gramEnd"/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 w14:paraId="59A37489" wp14:textId="77777777">
            <w:r w:rsidRPr="00257E4D">
              <w:rPr>
                <w:i/>
                <w:iCs/>
                <w:color w:val="auto"/>
                <w:sz w:val="19"/>
                <w:szCs w:val="19"/>
              </w:rPr>
              <w:t>Presencialmente</w:t>
            </w:r>
          </w:p>
        </w:tc>
      </w:tr>
      <w:tr xmlns:wp14="http://schemas.microsoft.com/office/word/2010/wordml" w:rsidR="009E7E8A" w:rsidTr="6D44EC16" w14:paraId="2866E435" wp14:textId="77777777">
        <w:trPr>
          <w:gridAfter w:val="2"/>
          <w:wAfter w:w="2053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37D068EE" wp14:textId="77777777">
            <w:r>
              <w:rPr>
                <w:b/>
                <w:bCs/>
                <w:color w:val="B33D00"/>
                <w:sz w:val="19"/>
                <w:szCs w:val="19"/>
              </w:rPr>
              <w:t>Link da Reunião</w:t>
            </w:r>
          </w:p>
        </w:tc>
        <w:tc>
          <w:tcPr>
            <w:tcW w:w="6968" w:type="dxa"/>
            <w:gridSpan w:val="4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257E4D" w:rsidR="009E7E8A" w:rsidRDefault="00257E4D" w14:paraId="76FA430D" wp14:textId="77777777">
            <w:pPr>
              <w:rPr>
                <w:color w:val="auto"/>
              </w:rPr>
            </w:pPr>
            <w:r w:rsidRPr="00257E4D">
              <w:rPr>
                <w:i/>
                <w:iCs/>
                <w:color w:val="auto"/>
                <w:sz w:val="19"/>
                <w:szCs w:val="19"/>
              </w:rPr>
              <w:t>Presencialmente</w:t>
            </w:r>
          </w:p>
        </w:tc>
      </w:tr>
    </w:tbl>
    <w:p xmlns:wp14="http://schemas.microsoft.com/office/word/2010/wordml" w:rsidR="009E7E8A" w:rsidRDefault="00942D3C" w14:paraId="100C5B58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3A743F79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Objetivo da Reunião</w:t>
      </w:r>
    </w:p>
    <w:p xmlns:wp14="http://schemas.microsoft.com/office/word/2010/wordml" w:rsidR="009E7E8A" w:rsidP="6D44EC16" w:rsidRDefault="00942D3C" w14:paraId="33792C36" wp14:textId="25BFAEEA">
      <w:pPr>
        <w:pBdr>
          <w:left w:val="single" w:color="E8520A" w:sz="16" w:space="1"/>
        </w:pBdr>
        <w:shd w:val="clear" w:color="auto" w:fill="FDE8D8"/>
        <w:spacing w:before="80" w:after="80"/>
        <w:ind w:left="160"/>
        <w:rPr>
          <w:i w:val="1"/>
          <w:iCs w:val="1"/>
          <w:color w:val="B33D00"/>
          <w:sz w:val="19"/>
          <w:szCs w:val="19"/>
        </w:rPr>
      </w:pPr>
      <w:r w:rsidRPr="6D44EC16" w:rsidR="00942D3C">
        <w:rPr>
          <w:i w:val="1"/>
          <w:iCs w:val="1"/>
          <w:color w:val="B33D00"/>
          <w:sz w:val="19"/>
          <w:szCs w:val="19"/>
        </w:rPr>
        <w:t xml:space="preserve">  </w:t>
      </w:r>
      <w:r w:rsidRPr="6D44EC16" w:rsidR="00257E4D">
        <w:rPr>
          <w:i w:val="1"/>
          <w:iCs w:val="1"/>
          <w:color w:val="B33D00"/>
          <w:sz w:val="19"/>
          <w:szCs w:val="19"/>
        </w:rPr>
        <w:t>A</w:t>
      </w:r>
      <w:r w:rsidRPr="6D44EC16" w:rsidR="6D78FE40">
        <w:rPr>
          <w:i w:val="1"/>
          <w:iCs w:val="1"/>
          <w:color w:val="B33D00"/>
          <w:sz w:val="19"/>
          <w:szCs w:val="19"/>
        </w:rPr>
        <w:t>presentação do protótipo ao cliente.</w:t>
      </w:r>
    </w:p>
    <w:p xmlns:wp14="http://schemas.microsoft.com/office/word/2010/wordml" w:rsidR="009E7E8A" w:rsidRDefault="009E7E8A" w14:paraId="672A6659" wp14:textId="77777777">
      <w:pPr>
        <w:pBdr>
          <w:bottom w:val="single" w:color="F5B48A" w:sz="5" w:space="1"/>
        </w:pBdr>
        <w:spacing w:before="60"/>
      </w:pPr>
    </w:p>
    <w:p xmlns:wp14="http://schemas.microsoft.com/office/word/2010/wordml" w:rsidR="009E7E8A" w:rsidRDefault="00942D3C" w14:paraId="12F40E89" wp14:textId="77777777">
      <w:pPr>
        <w:pBdr>
          <w:bottom w:val="single" w:color="F5B48A" w:sz="5" w:space="1"/>
        </w:pBdr>
      </w:pPr>
      <w:r>
        <w:t xml:space="preserve"> </w:t>
      </w:r>
    </w:p>
    <w:p xmlns:wp14="http://schemas.microsoft.com/office/word/2010/wordml" w:rsidR="009E7E8A" w:rsidRDefault="00942D3C" w14:paraId="608DEACE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202EE55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👥  2. PARTICIPANTES</w:t>
      </w:r>
    </w:p>
    <w:p xmlns:wp14="http://schemas.microsoft.com/office/word/2010/wordml" w:rsidR="009E7E8A" w:rsidRDefault="00942D3C" w14:paraId="776C4C42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Marque ✓ apenas nos participantes que efetivamente compareceram (presencial ou online). Indique o papel de cada membro: Facilitador, Relator, Membro, Cliente/Stakeholder.</w:t>
      </w:r>
    </w:p>
    <w:p xmlns:wp14="http://schemas.microsoft.com/office/word/2010/wordml" w:rsidR="009E7E8A" w:rsidRDefault="00942D3C" w14:paraId="2BAC6FC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2008"/>
        <w:gridCol w:w="3585"/>
        <w:gridCol w:w="3730"/>
      </w:tblGrid>
      <w:tr xmlns:wp14="http://schemas.microsoft.com/office/word/2010/wordml" w:rsidR="00730D9B" w:rsidTr="6D44EC16" w14:paraId="2B606059" wp14:textId="77777777">
        <w:trPr>
          <w:tblHeader/>
        </w:trPr>
        <w:tc>
          <w:tcPr>
            <w:tcW w:w="453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7D53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00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6C384B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3585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9A2506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na Reunião</w:t>
            </w:r>
          </w:p>
        </w:tc>
        <w:tc>
          <w:tcPr>
            <w:tcW w:w="373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32FD68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Contato / E-mail</w:t>
            </w:r>
          </w:p>
        </w:tc>
      </w:tr>
      <w:tr xmlns:wp14="http://schemas.microsoft.com/office/word/2010/wordml" w:rsidR="00730D9B" w:rsidTr="6D44EC16" w14:paraId="129CD620" wp14:textId="77777777">
        <w:trPr>
          <w:trHeight w:val="380"/>
        </w:trPr>
        <w:tc>
          <w:tcPr>
            <w:tcW w:w="45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0D1C84E6" wp14:textId="77777777">
            <w:pPr>
              <w:jc w:val="center"/>
            </w:pPr>
            <w:r w:rsidRPr="00730D9B">
              <w:rPr>
                <w:color w:val="E8520A"/>
                <w:highlight w:val="black"/>
              </w:rPr>
              <w:t>☐</w:t>
            </w:r>
          </w:p>
        </w:tc>
        <w:tc>
          <w:tcPr>
            <w:tcW w:w="20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P="6D44EC16" w:rsidRDefault="00730D9B" w14:paraId="199C4ABB" wp14:textId="0593A3B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6D44EC16" w:rsidR="1DFE9E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Kelvyn Santana de Gois Vieira</w:t>
            </w:r>
          </w:p>
        </w:tc>
        <w:tc>
          <w:tcPr>
            <w:tcW w:w="35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 w14:paraId="39AEDAD2" wp14:textId="77777777"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373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P="6D44EC16" w:rsidRDefault="00730D9B" w14:paraId="566689C3" wp14:textId="23A47D86">
            <w:pPr>
              <w:pStyle w:val="Normal"/>
            </w:pPr>
            <w:r w:rsidRPr="6D44EC16" w:rsidR="2162E5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333333"/>
                <w:sz w:val="22"/>
                <w:szCs w:val="22"/>
                <w:u w:val="none"/>
                <w:lang w:val="pt-BR"/>
              </w:rPr>
              <w:t>Kelvyn.vieira@aluno.cps.sp.gov.br</w:t>
            </w:r>
          </w:p>
        </w:tc>
      </w:tr>
      <w:tr xmlns:wp14="http://schemas.microsoft.com/office/word/2010/wordml" w:rsidR="00842A85" w:rsidTr="6D44EC16" w14:paraId="2EA5F3CC" wp14:textId="77777777">
        <w:trPr>
          <w:trHeight w:val="380"/>
        </w:trPr>
        <w:tc>
          <w:tcPr>
            <w:tcW w:w="45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730D9B" w:rsidR="00842A85" w:rsidRDefault="00842A85" w14:paraId="0A37501D" wp14:textId="77777777">
            <w:pPr>
              <w:jc w:val="center"/>
              <w:rPr>
                <w:color w:val="E8520A"/>
                <w:highlight w:val="black"/>
              </w:rPr>
            </w:pPr>
          </w:p>
        </w:tc>
        <w:tc>
          <w:tcPr>
            <w:tcW w:w="20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2A85" w:rsidRDefault="00842A85" w14:paraId="3ED82F23" wp14:textId="77777777">
            <w:r>
              <w:t xml:space="preserve">Roseli </w:t>
            </w:r>
            <w:proofErr w:type="spellStart"/>
            <w:r>
              <w:t>Bennedeti</w:t>
            </w:r>
            <w:proofErr w:type="spellEnd"/>
          </w:p>
        </w:tc>
        <w:tc>
          <w:tcPr>
            <w:tcW w:w="358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Pr="00730D9B" w:rsidR="00842A85" w:rsidRDefault="00842A85" w14:paraId="39ECDE55" wp14:textId="77777777">
            <w:pPr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Cliente</w:t>
            </w:r>
          </w:p>
        </w:tc>
        <w:tc>
          <w:tcPr>
            <w:tcW w:w="373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42A85" w:rsidRDefault="00842A85" w14:paraId="5DAB6C7B" wp14:textId="77777777"/>
        </w:tc>
      </w:tr>
    </w:tbl>
    <w:p xmlns:wp14="http://schemas.microsoft.com/office/word/2010/wordml" w:rsidRPr="002815DC" w:rsidR="009E7E8A" w:rsidRDefault="00942D3C" w14:paraId="156A6281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02EB378F" wp14:textId="77777777">
      <w:r>
        <w:br w:type="page"/>
      </w:r>
    </w:p>
    <w:p xmlns:wp14="http://schemas.microsoft.com/office/word/2010/wordml" w:rsidR="009E7E8A" w:rsidRDefault="00942D3C" w14:paraId="13BF96A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💬  3. PAUTA E DISCUSSÕES</w:t>
      </w:r>
    </w:p>
    <w:p xmlns:wp14="http://schemas.microsoft.com/office/word/2010/wordml" w:rsidR="009E7E8A" w:rsidRDefault="00942D3C" w14:paraId="1340D349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</w:t>
      </w:r>
      <w:r w:rsidR="009F7264">
        <w:rPr>
          <w:i/>
          <w:iCs/>
          <w:color w:val="B33D00"/>
          <w:sz w:val="19"/>
          <w:szCs w:val="19"/>
        </w:rPr>
        <w:t>Entrega de documentação atrasada, e d</w:t>
      </w:r>
      <w:r w:rsidR="00842A85">
        <w:rPr>
          <w:i/>
          <w:iCs/>
          <w:color w:val="B33D00"/>
          <w:sz w:val="19"/>
          <w:szCs w:val="19"/>
        </w:rPr>
        <w:t>ú</w:t>
      </w:r>
      <w:r w:rsidR="009F7264">
        <w:rPr>
          <w:i/>
          <w:iCs/>
          <w:color w:val="B33D00"/>
          <w:sz w:val="19"/>
          <w:szCs w:val="19"/>
        </w:rPr>
        <w:t>vida sobre o projeto</w:t>
      </w:r>
    </w:p>
    <w:p xmlns:wp14="http://schemas.microsoft.com/office/word/2010/wordml" w:rsidR="009E7E8A" w:rsidRDefault="00942D3C" w14:paraId="20876B0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18"/>
        <w:gridCol w:w="4678"/>
      </w:tblGrid>
      <w:tr xmlns:wp14="http://schemas.microsoft.com/office/word/2010/wordml" w:rsidR="009E7E8A" w:rsidTr="6D44EC16" w14:paraId="14C0531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5D859D6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461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45DCE5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Assunto / Pergunta</w:t>
            </w:r>
          </w:p>
        </w:tc>
        <w:tc>
          <w:tcPr>
            <w:tcW w:w="467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3D2BC08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Respostas Obtidas</w:t>
            </w:r>
          </w:p>
        </w:tc>
      </w:tr>
      <w:tr xmlns:wp14="http://schemas.microsoft.com/office/word/2010/wordml" w:rsidR="009E7E8A" w:rsidTr="6D44EC16" w14:paraId="0B9784E2" wp14:textId="77777777">
        <w:trPr>
          <w:trHeight w:val="66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942D3C" w14:paraId="649841BE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1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P="005C3726" w:rsidRDefault="005C3726" w14:paraId="27420E19" wp14:textId="70CC297F">
            <w:r w:rsidR="5020AC2B">
              <w:rPr/>
              <w:t xml:space="preserve">Apresentação das telas do </w:t>
            </w:r>
            <w:r w:rsidR="41487399">
              <w:rPr/>
              <w:t>protótipo.</w:t>
            </w:r>
          </w:p>
          <w:p w:rsidR="009E7E8A" w:rsidP="005C3726" w:rsidRDefault="005C3726" w14:paraId="2AF7543C" wp14:textId="07E5641D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D558B" w14:paraId="19369F23" wp14:textId="4130CCE8">
            <w:r w:rsidR="5020AC2B">
              <w:rPr/>
              <w:t>Aceitação</w:t>
            </w:r>
            <w:r w:rsidR="44307310">
              <w:rPr/>
              <w:t xml:space="preserve">, porém, o gerente solicitou algumas alterações de telas do </w:t>
            </w:r>
            <w:r w:rsidR="059AA537">
              <w:rPr/>
              <w:t>protótipo.</w:t>
            </w:r>
          </w:p>
        </w:tc>
      </w:tr>
      <w:tr w:rsidR="6D44EC16" w:rsidTr="6D44EC16" w14:paraId="0DB7EDB7">
        <w:trPr>
          <w:trHeight w:val="66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44307310" w:rsidP="6D44EC16" w:rsidRDefault="44307310" w14:paraId="5E9C359B" w14:textId="1C295351">
            <w:pPr>
              <w:pStyle w:val="Normal"/>
              <w:jc w:val="center"/>
              <w:rPr>
                <w:b w:val="1"/>
                <w:bCs w:val="1"/>
                <w:color w:val="B33D00"/>
                <w:sz w:val="20"/>
                <w:szCs w:val="20"/>
              </w:rPr>
            </w:pPr>
            <w:r w:rsidRPr="6D44EC16" w:rsidR="44307310">
              <w:rPr>
                <w:b w:val="1"/>
                <w:bCs w:val="1"/>
                <w:color w:val="B33D00"/>
                <w:sz w:val="20"/>
                <w:szCs w:val="20"/>
              </w:rPr>
              <w:t>2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D44EC16" w:rsidP="6D44EC16" w:rsidRDefault="6D44EC16" w14:paraId="2F8A428F" w14:textId="1E2F55D2">
            <w:pPr>
              <w:pStyle w:val="Normal"/>
            </w:pP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D44EC16" w:rsidP="6D44EC16" w:rsidRDefault="6D44EC16" w14:paraId="6DE7194A" w14:textId="4D193294">
            <w:pPr>
              <w:pStyle w:val="Normal"/>
            </w:pPr>
          </w:p>
        </w:tc>
      </w:tr>
    </w:tbl>
    <w:p xmlns:wp14="http://schemas.microsoft.com/office/word/2010/wordml" w:rsidR="009E7E8A" w:rsidRDefault="00942D3C" w14:paraId="1014666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7491BCF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⚡  4. DECISÕES TOMADAS</w:t>
      </w:r>
    </w:p>
    <w:p xmlns:wp14="http://schemas.microsoft.com/office/word/2010/wordml" w:rsidR="009E7E8A" w:rsidRDefault="00942D3C" w14:paraId="1CFF264F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Registre cada decisão concreta tomada durante a reunião. Indique se houve unanimidade, votação por maioria ou se ficou em aberto.</w:t>
      </w:r>
    </w:p>
    <w:p xmlns:wp14="http://schemas.microsoft.com/office/word/2010/wordml" w:rsidR="009E7E8A" w:rsidRDefault="00942D3C" w14:paraId="5B68B9CD" wp14:textId="77777777">
      <w:pPr>
        <w:spacing w:line="100" w:lineRule="auto"/>
      </w:pPr>
      <w:r w:rsidRPr="6D44EC16" w:rsidR="00942D3C"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480"/>
        <w:gridCol w:w="5040"/>
        <w:gridCol w:w="4256"/>
      </w:tblGrid>
      <w:tr w:rsidR="6D44EC16" w:rsidTr="6D44EC16" w14:paraId="30713158">
        <w:trPr>
          <w:trHeight w:val="300"/>
        </w:trPr>
        <w:tc>
          <w:tcPr>
            <w:tcW w:w="480" w:type="dxa"/>
            <w:tcBorders>
              <w:top w:val="single" w:color="B33D00" w:sz="4"/>
              <w:left w:val="single" w:color="B33D00" w:sz="4"/>
              <w:bottom w:val="single" w:color="B33D00" w:sz="4"/>
              <w:right w:val="single" w:color="B33D00" w:sz="4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D44EC16" w:rsidP="6D44EC16" w:rsidRDefault="6D44EC16" w14:paraId="1B0DA02A">
            <w:pPr>
              <w:jc w:val="center"/>
            </w:pPr>
            <w:r w:rsidRPr="6D44EC16" w:rsidR="6D44EC16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Nº</w:t>
            </w:r>
          </w:p>
        </w:tc>
        <w:tc>
          <w:tcPr>
            <w:tcW w:w="5040" w:type="dxa"/>
            <w:tcBorders>
              <w:top w:val="single" w:color="B33D00" w:sz="4"/>
              <w:left w:val="single" w:color="B33D00" w:sz="4"/>
              <w:bottom w:val="single" w:color="B33D00" w:sz="4"/>
              <w:right w:val="single" w:color="B33D00" w:sz="4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329DA81" w:rsidP="6D44EC16" w:rsidRDefault="0329DA81" w14:paraId="19B04AAB" w14:textId="1AA8D1DB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6D44EC16" w:rsidR="0329DA81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                                                                                      Decisão tomada</w:t>
            </w:r>
          </w:p>
        </w:tc>
        <w:tc>
          <w:tcPr>
            <w:tcW w:w="4256" w:type="dxa"/>
            <w:tcBorders>
              <w:top w:val="single" w:color="B33D00" w:sz="4"/>
              <w:left w:val="single" w:color="B33D00" w:sz="4"/>
              <w:bottom w:val="single" w:color="B33D00" w:sz="4"/>
              <w:right w:val="single" w:color="B33D00" w:sz="4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D44EC16" w:rsidP="6D44EC16" w:rsidRDefault="6D44EC16" w14:paraId="26C513DD" w14:textId="13FD0453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</w:p>
        </w:tc>
      </w:tr>
      <w:tr w:rsidR="6D44EC16" w:rsidTr="6D44EC16" w14:paraId="2B7C47CC">
        <w:trPr>
          <w:trHeight w:val="600"/>
        </w:trPr>
        <w:tc>
          <w:tcPr>
            <w:tcW w:w="480" w:type="dxa"/>
            <w:tcBorders>
              <w:top w:val="single" w:color="F5B48A" w:sz="4"/>
              <w:left w:val="single" w:color="F5B48A" w:sz="4"/>
              <w:bottom w:val="single" w:color="F5B48A" w:sz="4"/>
              <w:right w:val="single" w:color="DDDDDD" w:sz="4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6D44EC16" w:rsidP="6D44EC16" w:rsidRDefault="6D44EC16" w14:paraId="26FC6347">
            <w:pPr>
              <w:jc w:val="center"/>
            </w:pPr>
            <w:r w:rsidRPr="6D44EC16" w:rsidR="6D44EC16">
              <w:rPr>
                <w:b w:val="1"/>
                <w:bCs w:val="1"/>
                <w:color w:val="B33D00"/>
                <w:sz w:val="20"/>
                <w:szCs w:val="20"/>
              </w:rPr>
              <w:t>1</w:t>
            </w:r>
          </w:p>
        </w:tc>
        <w:tc>
          <w:tcPr>
            <w:tcW w:w="9296" w:type="dxa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0F23BB3" w:rsidRDefault="50F23BB3" w14:paraId="130BE785" w14:textId="40C9D826">
            <w:r w:rsidR="50F23BB3">
              <w:rPr/>
              <w:t>Corrigir e aperfeiçoar o protótipo.</w:t>
            </w:r>
          </w:p>
        </w:tc>
      </w:tr>
    </w:tbl>
    <w:p xmlns:wp14="http://schemas.microsoft.com/office/word/2010/wordml" w:rsidR="009E7E8A" w:rsidRDefault="007C37E2" w14:paraId="1B7172F4" wp14:textId="698D7456">
      <w:pPr>
        <w:spacing w:line="160" w:lineRule="auto"/>
      </w:pPr>
    </w:p>
    <w:p xmlns:wp14="http://schemas.microsoft.com/office/word/2010/wordml" w:rsidR="009E7E8A" w:rsidRDefault="00942D3C" w14:paraId="6CD68C96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✅  5. AÇÕES E RESPONSABILIDADES</w:t>
      </w:r>
    </w:p>
    <w:p xmlns:wp14="http://schemas.microsoft.com/office/word/2010/wordml" w:rsidR="009E7E8A" w:rsidRDefault="00942D3C" w14:paraId="122E86D4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cada ação definida, quem é o responsável e o prazo de entrega. Atualize o status na próxima reunião.</w:t>
      </w:r>
    </w:p>
    <w:p xmlns:wp14="http://schemas.microsoft.com/office/word/2010/wordml" w:rsidR="009E7E8A" w:rsidRDefault="00942D3C" w14:paraId="325CE300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962"/>
        <w:gridCol w:w="1134"/>
      </w:tblGrid>
      <w:tr xmlns:wp14="http://schemas.microsoft.com/office/word/2010/wordml" w:rsidR="007D01D7" w:rsidTr="007D01D7" w14:paraId="181D7FF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C7118B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FB2BA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Tarefa</w:t>
            </w:r>
          </w:p>
        </w:tc>
        <w:tc>
          <w:tcPr>
            <w:tcW w:w="4962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95ECDC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Responsável(eis)</w:t>
            </w:r>
          </w:p>
        </w:tc>
        <w:tc>
          <w:tcPr>
            <w:tcW w:w="1134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43BEA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xmlns:wp14="http://schemas.microsoft.com/office/word/2010/wordml" w:rsidR="007D01D7" w:rsidTr="007D01D7" w14:paraId="59CAF43B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6B20A0C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 w14:paraId="15C24FB4" wp14:textId="77777777">
            <w:r>
              <w:t>Fazer a ata da reunião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 w14:paraId="2E7BE3B6" wp14:textId="77777777">
            <w:r>
              <w:t>Bruno dos Santos Domingues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68B59976" wp14:textId="77777777">
            <w:r>
              <w:rPr>
                <w:color w:val="auto"/>
                <w:sz w:val="20"/>
                <w:szCs w:val="20"/>
              </w:rPr>
              <w:t>22</w:t>
            </w:r>
            <w:r w:rsidRPr="00A4694C" w:rsidR="00A4694C">
              <w:rPr>
                <w:color w:val="auto"/>
                <w:sz w:val="20"/>
                <w:szCs w:val="20"/>
              </w:rPr>
              <w:t>/05</w:t>
            </w:r>
          </w:p>
        </w:tc>
      </w:tr>
      <w:tr xmlns:wp14="http://schemas.microsoft.com/office/word/2010/wordml" w:rsidR="007D01D7" w:rsidTr="007D01D7" w14:paraId="29DCEF67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18F999B5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5CE11AFA" wp14:textId="77777777">
            <w:r>
              <w:t>Atualização do material atual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 w14:paraId="76E48C30" wp14:textId="77777777">
            <w:r>
              <w:t xml:space="preserve">Igor Albuquerque </w:t>
            </w:r>
            <w:proofErr w:type="spellStart"/>
            <w:r>
              <w:t>Uiehara</w:t>
            </w:r>
            <w:proofErr w:type="spellEnd"/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567FFDC3" wp14:textId="77777777">
            <w:r>
              <w:rPr>
                <w:color w:val="auto"/>
                <w:sz w:val="20"/>
                <w:szCs w:val="20"/>
              </w:rPr>
              <w:t>22</w:t>
            </w:r>
            <w:r w:rsidRPr="00A4694C" w:rsidR="00A4694C">
              <w:rPr>
                <w:color w:val="auto"/>
                <w:sz w:val="20"/>
                <w:szCs w:val="20"/>
              </w:rPr>
              <w:t>/05</w:t>
            </w:r>
          </w:p>
        </w:tc>
      </w:tr>
      <w:tr xmlns:wp14="http://schemas.microsoft.com/office/word/2010/wordml" w:rsidR="007D01D7" w:rsidTr="007D01D7" w14:paraId="03D58942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FCD5EC4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23D5C8D6" wp14:textId="77777777">
            <w:r>
              <w:t>Atualização do material atual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 w14:paraId="5C4B223F" wp14:textId="77777777">
            <w:proofErr w:type="spellStart"/>
            <w:r>
              <w:t>Kelvyn</w:t>
            </w:r>
            <w:proofErr w:type="spellEnd"/>
            <w:r>
              <w:t xml:space="preserve"> Santana de </w:t>
            </w:r>
            <w:proofErr w:type="spellStart"/>
            <w:r>
              <w:t>Goes</w:t>
            </w:r>
            <w:proofErr w:type="spellEnd"/>
            <w:r>
              <w:t xml:space="preserve"> Vieira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5A590BB6" wp14:textId="77777777">
            <w:r>
              <w:rPr>
                <w:color w:val="auto"/>
                <w:sz w:val="20"/>
                <w:szCs w:val="20"/>
              </w:rPr>
              <w:t>22</w:t>
            </w:r>
            <w:r w:rsidRPr="00A4694C" w:rsidR="00A4694C">
              <w:rPr>
                <w:color w:val="auto"/>
                <w:sz w:val="20"/>
                <w:szCs w:val="20"/>
              </w:rPr>
              <w:t>/05</w:t>
            </w:r>
          </w:p>
        </w:tc>
      </w:tr>
      <w:tr xmlns:wp14="http://schemas.microsoft.com/office/word/2010/wordml" w:rsidR="007D01D7" w:rsidTr="007D01D7" w14:paraId="62B3F8CB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2598DEE6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6B09EE52" wp14:textId="77777777">
            <w:r>
              <w:t>Atualização do material atu</w:t>
            </w:r>
            <w:r w:rsidR="002815DC">
              <w:t>a</w:t>
            </w:r>
            <w:r>
              <w:t>l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 w14:paraId="2FB36A07" wp14:textId="77777777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C37E2" w14:paraId="36EF23D5" wp14:textId="77777777">
            <w:r>
              <w:rPr>
                <w:color w:val="auto"/>
                <w:sz w:val="20"/>
                <w:szCs w:val="20"/>
              </w:rPr>
              <w:t>22</w:t>
            </w:r>
            <w:r w:rsidRPr="00A4694C" w:rsidR="00A4694C">
              <w:rPr>
                <w:color w:val="auto"/>
                <w:sz w:val="20"/>
                <w:szCs w:val="20"/>
              </w:rPr>
              <w:t>/05</w:t>
            </w:r>
          </w:p>
        </w:tc>
      </w:tr>
    </w:tbl>
    <w:p xmlns:wp14="http://schemas.microsoft.com/office/word/2010/wordml" w:rsidR="007D01D7" w:rsidRDefault="007D01D7" w14:paraId="6A05A809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5A39BBE3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41C8F396" wp14:textId="77777777">
      <w:pPr>
        <w:spacing w:line="160" w:lineRule="auto"/>
      </w:pPr>
    </w:p>
    <w:p xmlns:wp14="http://schemas.microsoft.com/office/word/2010/wordml" w:rsidR="009E7E8A" w:rsidRDefault="00942D3C" w14:paraId="0E1A5CC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⏳  6. PENDÊNCIAS DE REUNIÕES ANTERIORES</w:t>
      </w:r>
    </w:p>
    <w:p xmlns:wp14="http://schemas.microsoft.com/office/word/2010/wordml" w:rsidR="009E7E8A" w:rsidRDefault="009E7E8A" w14:paraId="72A3D3EC" wp14:textId="77777777">
      <w:pPr>
        <w:spacing w:line="100" w:lineRule="auto"/>
      </w:pP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80"/>
        <w:gridCol w:w="1800"/>
        <w:gridCol w:w="2257"/>
        <w:gridCol w:w="1559"/>
      </w:tblGrid>
      <w:tr xmlns:wp14="http://schemas.microsoft.com/office/word/2010/wordml" w:rsidR="009E7E8A" w:rsidTr="007D01D7" w14:paraId="1CEC77C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69D095E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6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7C6A700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285768D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25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4411ADE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Original</w:t>
            </w:r>
          </w:p>
        </w:tc>
        <w:tc>
          <w:tcPr>
            <w:tcW w:w="155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 w14:paraId="71993FA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 Atual</w:t>
            </w:r>
          </w:p>
        </w:tc>
      </w:tr>
      <w:tr xmlns:wp14="http://schemas.microsoft.com/office/word/2010/wordml" w:rsidR="009E7E8A" w:rsidTr="007D01D7" w14:paraId="3284EAD2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 w14:paraId="249FAAB8" wp14:textId="77777777">
            <w:r>
              <w:t>1</w:t>
            </w:r>
          </w:p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5B18A007" wp14:textId="77777777">
            <w:r>
              <w:t>Fazer a ata da reunião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44501E1C" wp14:textId="77777777">
            <w:r>
              <w:t>Bruno dos Santos Domingues</w:t>
            </w:r>
          </w:p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32CE95C8" wp14:textId="77777777">
            <w:r>
              <w:t>15</w:t>
            </w:r>
            <w:r w:rsidR="00A4694C">
              <w:t>/05</w:t>
            </w:r>
          </w:p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 w14:paraId="39BBF099" wp14:textId="77777777">
            <w:proofErr w:type="spellStart"/>
            <w:r>
              <w:t>Concluido</w:t>
            </w:r>
            <w:proofErr w:type="spellEnd"/>
          </w:p>
        </w:tc>
      </w:tr>
      <w:tr xmlns:wp14="http://schemas.microsoft.com/office/word/2010/wordml" w:rsidR="007C37E2" w:rsidTr="007D01D7" w14:paraId="5B088A93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7144751B" wp14:textId="77777777">
            <w:r>
              <w:t>2</w:t>
            </w:r>
          </w:p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2D80B544" wp14:textId="77777777">
            <w:r>
              <w:t>Criação dos relatórios atrasados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6FF581AC" wp14:textId="77777777">
            <w:r>
              <w:t xml:space="preserve">Igor Albuquerque </w:t>
            </w:r>
            <w:proofErr w:type="spellStart"/>
            <w:r>
              <w:t>Uiehara</w:t>
            </w:r>
            <w:proofErr w:type="spellEnd"/>
          </w:p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11A215D2" wp14:textId="77777777">
            <w:r>
              <w:t>15/05</w:t>
            </w:r>
          </w:p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4CEFE25B" wp14:textId="77777777">
            <w:proofErr w:type="spellStart"/>
            <w:r>
              <w:t>Concluido</w:t>
            </w:r>
            <w:proofErr w:type="spellEnd"/>
          </w:p>
        </w:tc>
      </w:tr>
      <w:tr xmlns:wp14="http://schemas.microsoft.com/office/word/2010/wordml" w:rsidR="007C37E2" w:rsidTr="007D01D7" w14:paraId="122772A0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0B778152" wp14:textId="77777777">
            <w:r>
              <w:t>3</w:t>
            </w:r>
          </w:p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263326BA" wp14:textId="77777777">
            <w:r>
              <w:t>Criação do documento visão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3BE4D227" wp14:textId="77777777">
            <w:proofErr w:type="spellStart"/>
            <w:r>
              <w:t>Kelvyn</w:t>
            </w:r>
            <w:proofErr w:type="spellEnd"/>
            <w:r>
              <w:t xml:space="preserve"> Santana de </w:t>
            </w:r>
            <w:proofErr w:type="spellStart"/>
            <w:r>
              <w:t>Goes</w:t>
            </w:r>
            <w:proofErr w:type="spellEnd"/>
            <w:r>
              <w:t xml:space="preserve"> Vieira</w:t>
            </w:r>
          </w:p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29CB54B2" wp14:textId="77777777">
            <w:r>
              <w:t>15/05</w:t>
            </w:r>
          </w:p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37E2" w:rsidRDefault="007C37E2" w14:paraId="7EA20BD6" wp14:textId="77777777">
            <w:proofErr w:type="spellStart"/>
            <w:r>
              <w:t>Concluido</w:t>
            </w:r>
            <w:proofErr w:type="spellEnd"/>
          </w:p>
        </w:tc>
      </w:tr>
      <w:tr xmlns:wp14="http://schemas.microsoft.com/office/word/2010/wordml" w:rsidR="009E7E8A" w:rsidTr="007D01D7" w14:paraId="41FD0324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279935FF" wp14:textId="77777777">
            <w:r>
              <w:t>4</w:t>
            </w:r>
          </w:p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4B9F8838" wp14:textId="77777777">
            <w:r>
              <w:t>Fazer a ata da reunião anterior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6A8FDCC3" wp14:textId="77777777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7C37E2" w14:paraId="7FDFD59B" wp14:textId="77777777">
            <w:r>
              <w:t>15</w:t>
            </w:r>
            <w:r w:rsidR="00F82E46">
              <w:t>/05</w:t>
            </w:r>
          </w:p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 w14:paraId="77DED704" wp14:textId="77777777">
            <w:proofErr w:type="spellStart"/>
            <w:r>
              <w:t>concluido</w:t>
            </w:r>
            <w:proofErr w:type="spellEnd"/>
          </w:p>
        </w:tc>
      </w:tr>
    </w:tbl>
    <w:p xmlns:wp14="http://schemas.microsoft.com/office/word/2010/wordml" w:rsidR="009E7E8A" w:rsidRDefault="00942D3C" w14:paraId="25DD3341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P="6D44EC16" w:rsidRDefault="00942D3C" w14:paraId="0CA34A4D" wp14:textId="098FEEEE">
      <w:pPr>
        <w:pStyle w:val="Normal"/>
        <w:shd w:val="clear" w:color="auto" w:fill="E8520A"/>
        <w:spacing w:before="240"/>
      </w:pPr>
      <w:r w:rsidRPr="6D44EC16" w:rsidR="00942D3C">
        <w:rPr>
          <w:b w:val="1"/>
          <w:bCs w:val="1"/>
          <w:color w:val="FFFFFF" w:themeColor="background1" w:themeTint="FF" w:themeShade="FF"/>
        </w:rPr>
        <w:t xml:space="preserve">  </w:t>
      </w:r>
      <w:r w:rsidRPr="6D44EC16" w:rsidR="00942D3C">
        <w:rPr>
          <w:b w:val="1"/>
          <w:bCs w:val="1"/>
          <w:color w:val="FFFFFF" w:themeColor="background1" w:themeTint="FF" w:themeShade="FF"/>
        </w:rPr>
        <w:t>📅  7</w:t>
      </w:r>
      <w:r w:rsidRPr="6D44EC16" w:rsidR="00942D3C">
        <w:rPr>
          <w:b w:val="1"/>
          <w:bCs w:val="1"/>
          <w:color w:val="FFFFFF" w:themeColor="background1" w:themeTint="FF" w:themeShade="FF"/>
        </w:rPr>
        <w:t>. PRÓXIMA REUNIÃO</w:t>
      </w:r>
    </w:p>
    <w:p xmlns:wp14="http://schemas.microsoft.com/office/word/2010/wordml" w:rsidR="009E7E8A" w:rsidRDefault="00942D3C" w14:paraId="63ED4E6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Se definida, registre a data, horário e pauta prevista. Isso garante que todos saiam alinhados sobre o próximo encontro.</w:t>
      </w:r>
    </w:p>
    <w:p xmlns:wp14="http://schemas.microsoft.com/office/word/2010/wordml" w:rsidR="009E7E8A" w:rsidRDefault="00942D3C" w14:paraId="23DD831B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xmlns:wp14="http://schemas.microsoft.com/office/word/2010/wordml" w:rsidR="009E7E8A" w14:paraId="1AC8EDF5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0A5AE717" wp14:textId="77777777">
            <w:r>
              <w:rPr>
                <w:b/>
                <w:bCs/>
                <w:color w:val="B33D00"/>
                <w:sz w:val="19"/>
                <w:szCs w:val="19"/>
              </w:rPr>
              <w:t>Data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F82E46" w:rsidR="009E7E8A" w:rsidRDefault="00F82E46" w14:paraId="2457986D" wp14:textId="77777777">
            <w:pPr>
              <w:rPr>
                <w:color w:val="auto"/>
              </w:rPr>
            </w:pPr>
            <w:r>
              <w:rPr>
                <w:i/>
                <w:iCs/>
                <w:color w:val="auto"/>
                <w:sz w:val="19"/>
                <w:szCs w:val="19"/>
              </w:rPr>
              <w:t>2</w:t>
            </w:r>
            <w:r w:rsidR="00842A85">
              <w:rPr>
                <w:i/>
                <w:iCs/>
                <w:color w:val="auto"/>
                <w:sz w:val="19"/>
                <w:szCs w:val="19"/>
              </w:rPr>
              <w:t>6</w:t>
            </w:r>
            <w:r w:rsidRPr="00F82E46">
              <w:rPr>
                <w:i/>
                <w:iCs/>
                <w:color w:val="auto"/>
                <w:sz w:val="19"/>
                <w:szCs w:val="19"/>
              </w:rPr>
              <w:t>/05/2026</w:t>
            </w:r>
          </w:p>
        </w:tc>
      </w:tr>
      <w:tr xmlns:wp14="http://schemas.microsoft.com/office/word/2010/wordml" w:rsidR="009E7E8A" w14:paraId="38E71494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6CBC5D0C" wp14:textId="77777777">
            <w:r>
              <w:rPr>
                <w:b/>
                <w:bCs/>
                <w:color w:val="B33D00"/>
                <w:sz w:val="19"/>
                <w:szCs w:val="19"/>
              </w:rPr>
              <w:t>Horário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F82E46" w14:paraId="21F79E7E" wp14:textId="77777777">
            <w:r>
              <w:rPr>
                <w:i/>
                <w:iCs/>
                <w:color w:val="auto"/>
                <w:sz w:val="19"/>
                <w:szCs w:val="19"/>
              </w:rPr>
              <w:t>1</w:t>
            </w:r>
            <w:r w:rsidR="00842A85">
              <w:rPr>
                <w:i/>
                <w:iCs/>
                <w:color w:val="auto"/>
                <w:sz w:val="19"/>
                <w:szCs w:val="19"/>
              </w:rPr>
              <w:t>5:30</w:t>
            </w:r>
            <w:r>
              <w:rPr>
                <w:i/>
                <w:iCs/>
                <w:color w:val="auto"/>
                <w:sz w:val="19"/>
                <w:szCs w:val="19"/>
              </w:rPr>
              <w:t xml:space="preserve"> </w:t>
            </w:r>
            <w:r w:rsidRPr="00F82E46" w:rsidR="00942D3C">
              <w:rPr>
                <w:i/>
                <w:iCs/>
                <w:color w:val="auto"/>
                <w:sz w:val="19"/>
                <w:szCs w:val="19"/>
              </w:rPr>
              <w:t xml:space="preserve">às </w:t>
            </w:r>
            <w:r>
              <w:rPr>
                <w:i/>
                <w:iCs/>
                <w:color w:val="auto"/>
                <w:sz w:val="19"/>
                <w:szCs w:val="19"/>
              </w:rPr>
              <w:t>1</w:t>
            </w:r>
            <w:r w:rsidR="00842A85">
              <w:rPr>
                <w:i/>
                <w:iCs/>
                <w:color w:val="auto"/>
                <w:sz w:val="19"/>
                <w:szCs w:val="19"/>
              </w:rPr>
              <w:t>7:00</w:t>
            </w:r>
          </w:p>
        </w:tc>
      </w:tr>
      <w:tr xmlns:wp14="http://schemas.microsoft.com/office/word/2010/wordml" w:rsidR="009E7E8A" w14:paraId="56D8C942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45C7AC56" wp14:textId="77777777">
            <w:r>
              <w:rPr>
                <w:b/>
                <w:bCs/>
                <w:color w:val="B33D00"/>
                <w:sz w:val="19"/>
                <w:szCs w:val="19"/>
              </w:rPr>
              <w:t>Local / Link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942D3C" w14:paraId="09FDCD82" wp14:textId="77777777">
            <w:r w:rsidRPr="00F82E46">
              <w:rPr>
                <w:i/>
                <w:iCs/>
                <w:color w:val="auto"/>
                <w:sz w:val="19"/>
                <w:szCs w:val="19"/>
              </w:rPr>
              <w:t>Presencial</w:t>
            </w:r>
            <w:r w:rsidR="00F82E46">
              <w:rPr>
                <w:i/>
                <w:iCs/>
                <w:color w:val="auto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R="009E7E8A" w:rsidTr="00F82E46" w14:paraId="5B774D30" wp14:textId="77777777">
        <w:trPr>
          <w:trHeight w:val="370"/>
        </w:trPr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 w14:paraId="4ECF6100" wp14:textId="77777777">
            <w:r>
              <w:rPr>
                <w:b/>
                <w:bCs/>
                <w:color w:val="B33D00"/>
                <w:sz w:val="19"/>
                <w:szCs w:val="19"/>
              </w:rPr>
              <w:t>Pauta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F82E46" w:rsidR="009E7E8A" w:rsidRDefault="000462CF" w14:paraId="30F9DFB5" wp14:textId="77777777">
            <w:pPr>
              <w:rPr>
                <w:color w:val="auto"/>
              </w:rPr>
            </w:pPr>
            <w:r>
              <w:rPr>
                <w:color w:val="auto"/>
              </w:rPr>
              <w:t>Entrega do documento</w:t>
            </w:r>
            <w:bookmarkStart w:name="_GoBack" w:id="0"/>
            <w:bookmarkEnd w:id="0"/>
          </w:p>
        </w:tc>
      </w:tr>
    </w:tbl>
    <w:p xmlns:wp14="http://schemas.microsoft.com/office/word/2010/wordml" w:rsidR="009E7E8A" w:rsidRDefault="00942D3C" w14:paraId="28CE8CB7" wp14:textId="77777777">
      <w:pPr>
        <w:spacing w:line="200" w:lineRule="auto"/>
      </w:pPr>
      <w:r>
        <w:rPr>
          <w:sz w:val="20"/>
          <w:szCs w:val="20"/>
        </w:rPr>
        <w:t xml:space="preserve"> </w:t>
      </w:r>
    </w:p>
    <w:p xmlns:wp14="http://schemas.microsoft.com/office/word/2010/wordml" w:rsidR="009E7E8A" w:rsidRDefault="00942D3C" w14:paraId="15CF5FE8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✍️  8. APROVAÇÃO E ASSINATURAS</w:t>
      </w:r>
    </w:p>
    <w:p xmlns:wp14="http://schemas.microsoft.com/office/word/2010/wordml" w:rsidR="009E7E8A" w:rsidRDefault="00942D3C" w14:paraId="1D2EF70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A ata deve ser validada pelo Redator e pelo Responsável do grupo. Em reuniões com o client</w:t>
      </w:r>
      <w:r w:rsidR="007D01D7">
        <w:rPr>
          <w:i/>
          <w:iCs/>
          <w:color w:val="B33D00"/>
          <w:sz w:val="19"/>
          <w:szCs w:val="19"/>
        </w:rPr>
        <w:t>e</w:t>
      </w:r>
      <w:r>
        <w:rPr>
          <w:i/>
          <w:iCs/>
          <w:color w:val="B33D00"/>
          <w:sz w:val="19"/>
          <w:szCs w:val="19"/>
        </w:rPr>
        <w:t>, solicite a assinatura ou confirmação por e-mail.</w:t>
      </w:r>
    </w:p>
    <w:p xmlns:wp14="http://schemas.microsoft.com/office/word/2010/wordml" w:rsidR="009E7E8A" w:rsidRDefault="00942D3C" w14:paraId="1895D3B7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2854"/>
        <w:gridCol w:w="2853"/>
      </w:tblGrid>
      <w:tr xmlns:wp14="http://schemas.microsoft.com/office/word/2010/wordml" w:rsidR="009E7E8A" w14:paraId="72811660" wp14:textId="77777777"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942D3C" w14:paraId="16F3D9E8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proofErr w:type="spellStart"/>
            <w:r w:rsidR="000462CF">
              <w:t>Dyego</w:t>
            </w:r>
            <w:proofErr w:type="spellEnd"/>
            <w:r w:rsidR="000462CF">
              <w:t xml:space="preserve"> </w:t>
            </w:r>
            <w:proofErr w:type="spellStart"/>
            <w:r w:rsidR="000462CF">
              <w:t>Adilcio</w:t>
            </w:r>
            <w:proofErr w:type="spellEnd"/>
            <w:r w:rsidR="000462CF">
              <w:t xml:space="preserve"> dos Santos -</w:t>
            </w:r>
            <w:r w:rsidR="00F82E46">
              <w:t xml:space="preserve"> 0030482613</w:t>
            </w:r>
            <w:r w:rsidR="000462CF">
              <w:t>025</w:t>
            </w:r>
          </w:p>
          <w:p w:rsidR="009E7E8A" w:rsidRDefault="00942D3C" w14:paraId="1B9DC2BC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</w:t>
            </w:r>
          </w:p>
          <w:p w:rsidR="009E7E8A" w:rsidRDefault="00942D3C" w14:paraId="507A0B0C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Pr="002815DC" w:rsidR="009E7E8A" w:rsidRDefault="00942D3C" w14:paraId="58457FFD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815DC">
              <w:t xml:space="preserve">Igor Albuquerque </w:t>
            </w:r>
            <w:proofErr w:type="spellStart"/>
            <w:r w:rsidR="002815DC">
              <w:t>Uiehara</w:t>
            </w:r>
            <w:proofErr w:type="spellEnd"/>
            <w:r w:rsidR="002815DC">
              <w:t xml:space="preserve"> </w:t>
            </w:r>
            <w:r w:rsidR="000462CF">
              <w:t>-</w:t>
            </w:r>
            <w:r w:rsidR="00F82E46">
              <w:t xml:space="preserve"> 00304826130</w:t>
            </w:r>
            <w:r w:rsidR="002815DC">
              <w:t>17</w:t>
            </w:r>
          </w:p>
          <w:p w:rsidR="009E7E8A" w:rsidRDefault="00942D3C" w14:paraId="6EF128D8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Responsável do Grupo</w:t>
            </w:r>
          </w:p>
          <w:p w:rsidR="009E7E8A" w:rsidRDefault="00942D3C" w14:paraId="71E61062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942D3C" w14:paraId="392A5C29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0462CF">
              <w:t xml:space="preserve">Roseli </w:t>
            </w:r>
            <w:proofErr w:type="spellStart"/>
            <w:r w:rsidR="000462CF">
              <w:t>Bennedeti</w:t>
            </w:r>
            <w:proofErr w:type="spellEnd"/>
            <w:r w:rsidR="000462CF">
              <w:t xml:space="preserve"> - Cliente</w:t>
            </w:r>
          </w:p>
          <w:p w:rsidR="009E7E8A" w:rsidRDefault="00942D3C" w14:paraId="1D7ED160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Cliente / Orientador(a)</w:t>
            </w:r>
          </w:p>
          <w:p w:rsidR="009E7E8A" w:rsidRDefault="00942D3C" w14:paraId="14FCC28F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/ Cargo (se aplicável)</w:t>
            </w:r>
          </w:p>
        </w:tc>
      </w:tr>
    </w:tbl>
    <w:p xmlns:wp14="http://schemas.microsoft.com/office/word/2010/wordml" w:rsidR="009E7E8A" w:rsidRDefault="00942D3C" w14:paraId="7FDE0BDC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942D3C" w14:paraId="6BF202F2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Observações / Anotações Livres</w:t>
      </w:r>
    </w:p>
    <w:p xmlns:wp14="http://schemas.microsoft.com/office/word/2010/wordml" w:rsidR="009E7E8A" w:rsidRDefault="00942D3C" w14:paraId="6C1031F9" wp14:textId="77777777">
      <w:pPr>
        <w:pBdr>
          <w:bottom w:val="single" w:color="DDDDDD" w:sz="5" w:space="1"/>
        </w:pBdr>
        <w:spacing w:before="60"/>
      </w:pPr>
      <w:r>
        <w:t xml:space="preserve"> </w:t>
      </w:r>
    </w:p>
    <w:p xmlns:wp14="http://schemas.microsoft.com/office/word/2010/wordml" w:rsidR="009E7E8A" w:rsidRDefault="00942D3C" w14:paraId="4CE745D7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942D3C" w14:paraId="7D149327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942D3C" w14:paraId="253B9705" wp14:textId="77777777">
      <w:pPr>
        <w:spacing w:line="80" w:lineRule="auto"/>
      </w:pPr>
      <w:r>
        <w:rPr>
          <w:sz w:val="8"/>
          <w:szCs w:val="8"/>
        </w:rPr>
        <w:t xml:space="preserve"> </w:t>
      </w:r>
    </w:p>
    <w:sectPr w:rsidR="009E7E8A">
      <w:headerReference w:type="default" r:id="rId10"/>
      <w:footerReference w:type="default" r:id="rId11"/>
      <w:pgSz w:w="11906" w:h="16838" w:orient="portrait"/>
      <w:pgMar w:top="960" w:right="1080" w:bottom="9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2E68C8" w:rsidRDefault="002E68C8" w14:paraId="60061E4C" wp14:textId="77777777">
      <w:r>
        <w:separator/>
      </w:r>
    </w:p>
  </w:endnote>
  <w:endnote w:type="continuationSeparator" w:id="0">
    <w:p xmlns:wp14="http://schemas.microsoft.com/office/word/2010/wordml" w:rsidR="002E68C8" w:rsidRDefault="002E68C8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942D3C" w14:paraId="3689533B" wp14:textId="77777777">
    <w:pPr>
      <w:pBdr>
        <w:top w:val="single" w:color="E8520A" w:sz="6" w:space="3"/>
      </w:pBdr>
      <w:tabs>
        <w:tab w:val="right" w:pos="9026"/>
      </w:tabs>
      <w:spacing w:before="60"/>
    </w:pPr>
    <w:r>
      <w:rPr>
        <w:i/>
        <w:iCs/>
        <w:color w:val="AAAAAA"/>
        <w:sz w:val="16"/>
        <w:szCs w:val="16"/>
      </w:rPr>
      <w:t>Este documento é confidencial ao grupo do projeto.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2E68C8" w:rsidRDefault="002E68C8" w14:paraId="0D0B940D" wp14:textId="77777777">
      <w:r>
        <w:separator/>
      </w:r>
    </w:p>
  </w:footnote>
  <w:footnote w:type="continuationSeparator" w:id="0">
    <w:p xmlns:wp14="http://schemas.microsoft.com/office/word/2010/wordml" w:rsidR="002E68C8" w:rsidRDefault="002E68C8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942D3C" w14:paraId="4E802BB9" wp14:textId="77777777">
    <w:pPr>
      <w:pBdr>
        <w:bottom w:val="single" w:color="E8520A" w:sz="8" w:space="3"/>
      </w:pBdr>
      <w:tabs>
        <w:tab w:val="right" w:pos="9026"/>
      </w:tabs>
      <w:spacing w:after="60"/>
    </w:pPr>
    <w:r>
      <w:rPr>
        <w:b/>
        <w:bCs/>
        <w:color w:val="B33D00"/>
        <w:sz w:val="18"/>
        <w:szCs w:val="18"/>
      </w:rPr>
      <w:t xml:space="preserve">FATEC  </w:t>
    </w:r>
    <w:r w:rsidR="007D01D7">
      <w:rPr>
        <w:b/>
        <w:bCs/>
        <w:color w:val="B33D00"/>
        <w:sz w:val="18"/>
        <w:szCs w:val="18"/>
      </w:rPr>
      <w:t>Sorocaba</w:t>
    </w:r>
    <w:r>
      <w:rPr>
        <w:b/>
        <w:bCs/>
        <w:color w:val="B33D00"/>
        <w:sz w:val="18"/>
        <w:szCs w:val="18"/>
      </w:rPr>
      <w:t>|  Centro Paula Souza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Ata de Reunião</w:t>
    </w:r>
    <w:r>
      <w:rPr>
        <w:color w:val="F5B48A"/>
        <w:sz w:val="18"/>
        <w:szCs w:val="18"/>
      </w:rPr>
      <w:t xml:space="preserve">  •  </w:t>
    </w:r>
    <w:r>
      <w:rPr>
        <w:color w:val="666666"/>
        <w:sz w:val="18"/>
        <w:szCs w:val="18"/>
      </w:rPr>
      <w:t>Versão 202</w:t>
    </w:r>
    <w:r w:rsidR="007D01D7">
      <w:rPr>
        <w:color w:val="666666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C65CB"/>
    <w:multiLevelType w:val="hybridMultilevel"/>
    <w:tmpl w:val="C716188E"/>
    <w:lvl w:ilvl="0" w:tplc="51FA4702">
      <w:start w:val="1"/>
      <w:numFmt w:val="bullet"/>
      <w:lvlText w:val="●"/>
      <w:lvlJc w:val="left"/>
      <w:pPr>
        <w:ind w:left="720" w:hanging="360"/>
      </w:pPr>
    </w:lvl>
    <w:lvl w:ilvl="1" w:tplc="6C1854B2">
      <w:start w:val="1"/>
      <w:numFmt w:val="bullet"/>
      <w:lvlText w:val="○"/>
      <w:lvlJc w:val="left"/>
      <w:pPr>
        <w:ind w:left="1440" w:hanging="360"/>
      </w:pPr>
    </w:lvl>
    <w:lvl w:ilvl="2" w:tplc="A5AE6EEC">
      <w:start w:val="1"/>
      <w:numFmt w:val="bullet"/>
      <w:lvlText w:val="■"/>
      <w:lvlJc w:val="left"/>
      <w:pPr>
        <w:ind w:left="2160" w:hanging="360"/>
      </w:pPr>
    </w:lvl>
    <w:lvl w:ilvl="3" w:tplc="DF4CF02A">
      <w:start w:val="1"/>
      <w:numFmt w:val="bullet"/>
      <w:lvlText w:val="●"/>
      <w:lvlJc w:val="left"/>
      <w:pPr>
        <w:ind w:left="2880" w:hanging="360"/>
      </w:pPr>
    </w:lvl>
    <w:lvl w:ilvl="4" w:tplc="FA0EB29E">
      <w:start w:val="1"/>
      <w:numFmt w:val="bullet"/>
      <w:lvlText w:val="○"/>
      <w:lvlJc w:val="left"/>
      <w:pPr>
        <w:ind w:left="3600" w:hanging="360"/>
      </w:pPr>
    </w:lvl>
    <w:lvl w:ilvl="5" w:tplc="FD206D14">
      <w:start w:val="1"/>
      <w:numFmt w:val="bullet"/>
      <w:lvlText w:val="■"/>
      <w:lvlJc w:val="left"/>
      <w:pPr>
        <w:ind w:left="4320" w:hanging="360"/>
      </w:pPr>
    </w:lvl>
    <w:lvl w:ilvl="6" w:tplc="275084EA">
      <w:start w:val="1"/>
      <w:numFmt w:val="bullet"/>
      <w:lvlText w:val="●"/>
      <w:lvlJc w:val="left"/>
      <w:pPr>
        <w:ind w:left="5040" w:hanging="360"/>
      </w:pPr>
    </w:lvl>
    <w:lvl w:ilvl="7" w:tplc="641CEC80">
      <w:start w:val="1"/>
      <w:numFmt w:val="bullet"/>
      <w:lvlText w:val="●"/>
      <w:lvlJc w:val="left"/>
      <w:pPr>
        <w:ind w:left="5760" w:hanging="360"/>
      </w:pPr>
    </w:lvl>
    <w:lvl w:ilvl="8" w:tplc="9404E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4D"/>
    <w:rsid w:val="000462CF"/>
    <w:rsid w:val="00102F57"/>
    <w:rsid w:val="00257E4D"/>
    <w:rsid w:val="002815DC"/>
    <w:rsid w:val="002910A0"/>
    <w:rsid w:val="002D558B"/>
    <w:rsid w:val="002E68C8"/>
    <w:rsid w:val="00444205"/>
    <w:rsid w:val="00537442"/>
    <w:rsid w:val="005C3726"/>
    <w:rsid w:val="00730D9B"/>
    <w:rsid w:val="007C37E2"/>
    <w:rsid w:val="007D01D7"/>
    <w:rsid w:val="00842A85"/>
    <w:rsid w:val="00942D3C"/>
    <w:rsid w:val="009A08BB"/>
    <w:rsid w:val="009E7E8A"/>
    <w:rsid w:val="009F7264"/>
    <w:rsid w:val="00A36875"/>
    <w:rsid w:val="00A4694C"/>
    <w:rsid w:val="00E02F6F"/>
    <w:rsid w:val="00F80E13"/>
    <w:rsid w:val="00F82E46"/>
    <w:rsid w:val="03039DF5"/>
    <w:rsid w:val="0329DA81"/>
    <w:rsid w:val="03FF393E"/>
    <w:rsid w:val="04B14B2E"/>
    <w:rsid w:val="059AA537"/>
    <w:rsid w:val="067DFDC3"/>
    <w:rsid w:val="0B7C7D7A"/>
    <w:rsid w:val="17619B80"/>
    <w:rsid w:val="1B78346F"/>
    <w:rsid w:val="1D2620D3"/>
    <w:rsid w:val="1DFE9EE0"/>
    <w:rsid w:val="1EE4D6E6"/>
    <w:rsid w:val="1F844DFB"/>
    <w:rsid w:val="2162E5CD"/>
    <w:rsid w:val="24503DEE"/>
    <w:rsid w:val="24503DEE"/>
    <w:rsid w:val="245516BB"/>
    <w:rsid w:val="251694C3"/>
    <w:rsid w:val="26A57E1F"/>
    <w:rsid w:val="361D7168"/>
    <w:rsid w:val="380E8AAA"/>
    <w:rsid w:val="3A1C59C0"/>
    <w:rsid w:val="3F0BC1ED"/>
    <w:rsid w:val="41487399"/>
    <w:rsid w:val="44307310"/>
    <w:rsid w:val="4470ACF8"/>
    <w:rsid w:val="45666BB1"/>
    <w:rsid w:val="462B260F"/>
    <w:rsid w:val="46C1786B"/>
    <w:rsid w:val="474595AE"/>
    <w:rsid w:val="47A324D0"/>
    <w:rsid w:val="4F951083"/>
    <w:rsid w:val="5020AC2B"/>
    <w:rsid w:val="50F23BB3"/>
    <w:rsid w:val="5177B11B"/>
    <w:rsid w:val="54BCB70D"/>
    <w:rsid w:val="5847AE17"/>
    <w:rsid w:val="5B6849E5"/>
    <w:rsid w:val="6098CB59"/>
    <w:rsid w:val="63316058"/>
    <w:rsid w:val="65DC518D"/>
    <w:rsid w:val="6B1865E4"/>
    <w:rsid w:val="6D44EC16"/>
    <w:rsid w:val="6D78FE40"/>
    <w:rsid w:val="704D6BDD"/>
    <w:rsid w:val="70B4B9D1"/>
    <w:rsid w:val="724F8736"/>
    <w:rsid w:val="741214CE"/>
    <w:rsid w:val="741214CE"/>
    <w:rsid w:val="763C264C"/>
    <w:rsid w:val="763C264C"/>
    <w:rsid w:val="76CAD54A"/>
    <w:rsid w:val="776B7EF5"/>
    <w:rsid w:val="7BC22A43"/>
    <w:rsid w:val="7F44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11D0"/>
  <w15:docId w15:val="{6047FC43-8FCB-47A1-A98C-E69784727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D01D7"/>
  </w:style>
  <w:style w:type="paragraph" w:styleId="Rodap">
    <w:name w:val="footer"/>
    <w:basedOn w:val="Normal"/>
    <w:link w:val="Rodap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D01D7"/>
  </w:style>
  <w:style w:type="paragraph" w:styleId="Subttulo">
    <w:name w:val="Subtitle"/>
    <w:basedOn w:val="Normal"/>
    <w:next w:val="Normal"/>
    <w:link w:val="SubttuloChar"/>
    <w:uiPriority w:val="11"/>
    <w:qFormat/>
    <w:rsid w:val="005C3726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5C3726"/>
    <w:rPr>
      <w:rFonts w:asciiTheme="minorHAnsi" w:hAnsiTheme="minorHAnsi" w:eastAsiaTheme="minorEastAsia" w:cstheme="minorBidi"/>
      <w:color w:val="5A5A5A" w:themeColor="text1" w:themeTint="A5"/>
      <w:spacing w:val="1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Modelo%20de%20Ata%20de%20Reunia&#771;o%20PI%201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7E397-30F6-458B-9497-7D40D7475BAD}"/>
</file>

<file path=customXml/itemProps2.xml><?xml version="1.0" encoding="utf-8"?>
<ds:datastoreItem xmlns:ds="http://schemas.openxmlformats.org/officeDocument/2006/customXml" ds:itemID="{2A509B3A-B8BA-4222-9CD7-5F0DCDEE39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F5A9-DACE-4A74-AFA0-993891C7C1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Modelo de Ata de Reunião PI 1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Aluno</dc:creator>
  <lastModifiedBy>IGOR ALBUQUERQUE UIEHARA</lastModifiedBy>
  <revision>7</revision>
  <dcterms:created xsi:type="dcterms:W3CDTF">2026-05-22T23:15:00.0000000Z</dcterms:created>
  <dcterms:modified xsi:type="dcterms:W3CDTF">2026-06-11T19:47:06.3812007Z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  <property fmtid="{D5CDD505-2E9C-101B-9397-08002B2CF9AE}" pid="3" name="MediaServiceImageTags">
    <vt:lpwstr/>
  </property>
</Properties>
</file>
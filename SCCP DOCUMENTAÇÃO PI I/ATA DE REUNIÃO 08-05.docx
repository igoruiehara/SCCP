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E7E8A" w:rsidRDefault="00942D3C" w:rsidP="007D01D7">
      <w:pPr>
        <w:shd w:val="clear" w:color="auto" w:fill="E8520A"/>
        <w:jc w:val="center"/>
      </w:pPr>
      <w:r>
        <w:rPr>
          <w:b/>
          <w:bCs/>
          <w:color w:val="FFFFFF"/>
          <w:sz w:val="48"/>
          <w:szCs w:val="48"/>
        </w:rPr>
        <w:t>ATA DE REUNIÃO</w:t>
      </w:r>
    </w:p>
    <w:p w:rsidR="009E7E8A" w:rsidRDefault="00942D3C" w:rsidP="007D01D7">
      <w:pPr>
        <w:shd w:val="clear" w:color="auto" w:fill="B33D00"/>
        <w:jc w:val="center"/>
      </w:pPr>
      <w:r>
        <w:rPr>
          <w:color w:val="FFFFFF"/>
          <w:sz w:val="20"/>
          <w:szCs w:val="20"/>
        </w:rPr>
        <w:t xml:space="preserve">Registro oficial de reunião de projeto  </w:t>
      </w:r>
      <w:r w:rsidR="007D01D7">
        <w:rPr>
          <w:color w:val="FFFFFF"/>
          <w:sz w:val="20"/>
          <w:szCs w:val="20"/>
        </w:rPr>
        <w:t xml:space="preserve">Integrador 1 </w:t>
      </w:r>
    </w:p>
    <w:p w:rsidR="009E7E8A" w:rsidRDefault="00942D3C">
      <w:pPr>
        <w:spacing w:line="160" w:lineRule="auto"/>
      </w:pPr>
      <w:r>
        <w:rPr>
          <w:sz w:val="16"/>
          <w:szCs w:val="16"/>
        </w:rPr>
        <w:t xml:space="preserve"> </w:t>
      </w:r>
    </w:p>
    <w:p w:rsidR="009E7E8A" w:rsidRDefault="00942D3C">
      <w:pPr>
        <w:shd w:val="clear" w:color="auto" w:fill="E8520A"/>
        <w:spacing w:before="240"/>
      </w:pPr>
      <w:r>
        <w:rPr>
          <w:b/>
          <w:bCs/>
          <w:color w:val="FFFFFF"/>
        </w:rPr>
        <w:t xml:space="preserve">  </w:t>
      </w:r>
      <w:r>
        <w:rPr>
          <w:b/>
          <w:bCs/>
          <w:color w:val="FFFFFF"/>
        </w:rPr>
        <w:t>📋</w:t>
      </w:r>
      <w:r>
        <w:rPr>
          <w:b/>
          <w:bCs/>
          <w:color w:val="FFFFFF"/>
        </w:rPr>
        <w:t xml:space="preserve">  1. INFORMAÇÕES GERAIS DA REUNIÃO</w:t>
      </w:r>
    </w:p>
    <w:p w:rsidR="009E7E8A" w:rsidRDefault="00942D3C">
      <w:pPr>
        <w:pBdr>
          <w:left w:val="single" w:sz="16" w:space="1" w:color="E8520A"/>
        </w:pBdr>
        <w:shd w:val="clear" w:color="auto" w:fill="FDE8D8"/>
        <w:spacing w:before="80" w:after="80"/>
        <w:ind w:left="160"/>
      </w:pPr>
      <w:r>
        <w:rPr>
          <w:i/>
          <w:iCs/>
          <w:color w:val="B33D00"/>
          <w:sz w:val="19"/>
          <w:szCs w:val="19"/>
        </w:rPr>
        <w:t xml:space="preserve">  Preencha todos os campos antes de iniciar a reunião. Em reuniões híbridas, inclua o link da plataforma.</w:t>
      </w:r>
    </w:p>
    <w:p w:rsidR="009E7E8A" w:rsidRDefault="00942D3C">
      <w:pPr>
        <w:spacing w:line="120" w:lineRule="auto"/>
      </w:pPr>
      <w:r>
        <w:rPr>
          <w:sz w:val="12"/>
          <w:szCs w:val="12"/>
        </w:rPr>
        <w:t xml:space="preserve"> </w:t>
      </w:r>
    </w:p>
    <w:tbl>
      <w:tblPr>
        <w:tblW w:w="101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7"/>
        <w:gridCol w:w="2618"/>
        <w:gridCol w:w="1120"/>
        <w:gridCol w:w="3208"/>
        <w:gridCol w:w="22"/>
        <w:gridCol w:w="881"/>
        <w:gridCol w:w="1172"/>
      </w:tblGrid>
      <w:tr w:rsidR="009E7E8A" w:rsidTr="007D01D7">
        <w:tc>
          <w:tcPr>
            <w:tcW w:w="1107" w:type="dxa"/>
            <w:tcBorders>
              <w:top w:val="single" w:sz="4" w:space="0" w:color="F5B48A"/>
              <w:left w:val="single" w:sz="4" w:space="0" w:color="F5B48A"/>
              <w:bottom w:val="single" w:sz="4" w:space="0" w:color="F5B48A"/>
              <w:right w:val="single" w:sz="4" w:space="0" w:color="F5B48A"/>
            </w:tcBorders>
            <w:shd w:val="clear" w:color="auto" w:fill="FDE8D8"/>
            <w:tcMar>
              <w:top w:w="90" w:type="dxa"/>
              <w:left w:w="140" w:type="dxa"/>
              <w:bottom w:w="90" w:type="dxa"/>
              <w:right w:w="100" w:type="dxa"/>
            </w:tcMar>
          </w:tcPr>
          <w:p w:rsidR="009E7E8A" w:rsidRDefault="00942D3C">
            <w:r>
              <w:rPr>
                <w:b/>
                <w:bCs/>
                <w:color w:val="B33D00"/>
                <w:sz w:val="19"/>
                <w:szCs w:val="19"/>
              </w:rPr>
              <w:t>Data</w:t>
            </w:r>
          </w:p>
        </w:tc>
        <w:tc>
          <w:tcPr>
            <w:tcW w:w="261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9E7E8A" w:rsidRDefault="00257E4D">
            <w:r w:rsidRPr="00257E4D">
              <w:rPr>
                <w:i/>
                <w:iCs/>
                <w:color w:val="auto"/>
                <w:sz w:val="19"/>
                <w:szCs w:val="19"/>
              </w:rPr>
              <w:t>08/05/2026</w:t>
            </w:r>
          </w:p>
        </w:tc>
        <w:tc>
          <w:tcPr>
            <w:tcW w:w="1120" w:type="dxa"/>
            <w:tcBorders>
              <w:top w:val="single" w:sz="4" w:space="0" w:color="F5B48A"/>
              <w:left w:val="single" w:sz="4" w:space="0" w:color="F5B48A"/>
              <w:bottom w:val="single" w:sz="4" w:space="0" w:color="F5B48A"/>
              <w:right w:val="single" w:sz="4" w:space="0" w:color="F5B48A"/>
            </w:tcBorders>
            <w:shd w:val="clear" w:color="auto" w:fill="FDE8D8"/>
            <w:tcMar>
              <w:top w:w="90" w:type="dxa"/>
              <w:left w:w="140" w:type="dxa"/>
              <w:bottom w:w="90" w:type="dxa"/>
              <w:right w:w="100" w:type="dxa"/>
            </w:tcMar>
          </w:tcPr>
          <w:p w:rsidR="009E7E8A" w:rsidRDefault="00942D3C">
            <w:r>
              <w:rPr>
                <w:b/>
                <w:bCs/>
                <w:color w:val="B33D00"/>
                <w:sz w:val="19"/>
                <w:szCs w:val="19"/>
              </w:rPr>
              <w:t>Início</w:t>
            </w:r>
          </w:p>
        </w:tc>
        <w:tc>
          <w:tcPr>
            <w:tcW w:w="320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9E7E8A" w:rsidRDefault="00257E4D">
            <w:r w:rsidRPr="00257E4D">
              <w:rPr>
                <w:i/>
                <w:iCs/>
                <w:color w:val="auto"/>
                <w:sz w:val="19"/>
                <w:szCs w:val="19"/>
              </w:rPr>
              <w:t>19:10</w:t>
            </w:r>
          </w:p>
        </w:tc>
        <w:tc>
          <w:tcPr>
            <w:tcW w:w="903" w:type="dxa"/>
            <w:gridSpan w:val="2"/>
            <w:tcBorders>
              <w:top w:val="single" w:sz="4" w:space="0" w:color="F5B48A"/>
              <w:left w:val="single" w:sz="4" w:space="0" w:color="F5B48A"/>
              <w:bottom w:val="single" w:sz="4" w:space="0" w:color="F5B48A"/>
              <w:right w:val="single" w:sz="4" w:space="0" w:color="F5B48A"/>
            </w:tcBorders>
            <w:shd w:val="clear" w:color="auto" w:fill="FDE8D8"/>
            <w:tcMar>
              <w:top w:w="90" w:type="dxa"/>
              <w:left w:w="140" w:type="dxa"/>
              <w:bottom w:w="90" w:type="dxa"/>
              <w:right w:w="100" w:type="dxa"/>
            </w:tcMar>
          </w:tcPr>
          <w:p w:rsidR="009E7E8A" w:rsidRDefault="00942D3C">
            <w:r>
              <w:rPr>
                <w:b/>
                <w:bCs/>
                <w:color w:val="B33D00"/>
                <w:sz w:val="19"/>
                <w:szCs w:val="19"/>
              </w:rPr>
              <w:t>Término</w:t>
            </w:r>
          </w:p>
        </w:tc>
        <w:tc>
          <w:tcPr>
            <w:tcW w:w="117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9E7E8A" w:rsidRPr="00257E4D" w:rsidRDefault="00257E4D">
            <w:pPr>
              <w:rPr>
                <w:color w:val="auto"/>
              </w:rPr>
            </w:pPr>
            <w:r w:rsidRPr="00257E4D">
              <w:rPr>
                <w:i/>
                <w:iCs/>
                <w:color w:val="auto"/>
                <w:sz w:val="19"/>
                <w:szCs w:val="19"/>
              </w:rPr>
              <w:t>19:20</w:t>
            </w:r>
          </w:p>
        </w:tc>
      </w:tr>
      <w:tr w:rsidR="009E7E8A" w:rsidTr="007D01D7">
        <w:trPr>
          <w:gridAfter w:val="3"/>
          <w:wAfter w:w="2075" w:type="dxa"/>
        </w:trPr>
        <w:tc>
          <w:tcPr>
            <w:tcW w:w="1107" w:type="dxa"/>
            <w:tcBorders>
              <w:top w:val="single" w:sz="4" w:space="0" w:color="F5B48A"/>
              <w:left w:val="single" w:sz="4" w:space="0" w:color="F5B48A"/>
              <w:bottom w:val="single" w:sz="4" w:space="0" w:color="F5B48A"/>
              <w:right w:val="single" w:sz="4" w:space="0" w:color="F5B48A"/>
            </w:tcBorders>
            <w:shd w:val="clear" w:color="auto" w:fill="FDE8D8"/>
            <w:tcMar>
              <w:top w:w="90" w:type="dxa"/>
              <w:left w:w="140" w:type="dxa"/>
              <w:bottom w:w="90" w:type="dxa"/>
              <w:right w:w="100" w:type="dxa"/>
            </w:tcMar>
          </w:tcPr>
          <w:p w:rsidR="009E7E8A" w:rsidRDefault="00942D3C">
            <w:r>
              <w:rPr>
                <w:b/>
                <w:bCs/>
                <w:color w:val="B33D00"/>
                <w:sz w:val="19"/>
                <w:szCs w:val="19"/>
              </w:rPr>
              <w:t>Projeto / Disciplina</w:t>
            </w:r>
          </w:p>
        </w:tc>
        <w:tc>
          <w:tcPr>
            <w:tcW w:w="261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9E7E8A" w:rsidRDefault="00257E4D">
            <w:r w:rsidRPr="00257E4D">
              <w:rPr>
                <w:i/>
                <w:iCs/>
                <w:color w:val="auto"/>
                <w:sz w:val="19"/>
                <w:szCs w:val="19"/>
              </w:rPr>
              <w:t>Projeto integrador 1</w:t>
            </w:r>
          </w:p>
        </w:tc>
        <w:tc>
          <w:tcPr>
            <w:tcW w:w="1120" w:type="dxa"/>
            <w:tcBorders>
              <w:top w:val="single" w:sz="4" w:space="0" w:color="F5B48A"/>
              <w:left w:val="single" w:sz="4" w:space="0" w:color="F5B48A"/>
              <w:bottom w:val="single" w:sz="4" w:space="0" w:color="F5B48A"/>
              <w:right w:val="single" w:sz="4" w:space="0" w:color="F5B48A"/>
            </w:tcBorders>
            <w:shd w:val="clear" w:color="auto" w:fill="FDE8D8"/>
            <w:tcMar>
              <w:top w:w="90" w:type="dxa"/>
              <w:left w:w="140" w:type="dxa"/>
              <w:bottom w:w="90" w:type="dxa"/>
              <w:right w:w="100" w:type="dxa"/>
            </w:tcMar>
          </w:tcPr>
          <w:p w:rsidR="009E7E8A" w:rsidRDefault="00942D3C">
            <w:r>
              <w:rPr>
                <w:b/>
                <w:bCs/>
                <w:color w:val="B33D00"/>
                <w:sz w:val="19"/>
                <w:szCs w:val="19"/>
              </w:rPr>
              <w:t>Redator(a)</w:t>
            </w:r>
          </w:p>
        </w:tc>
        <w:tc>
          <w:tcPr>
            <w:tcW w:w="320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9E7E8A" w:rsidRDefault="00257E4D">
            <w:r>
              <w:t>Bruno dos Santos Domingues</w:t>
            </w:r>
          </w:p>
        </w:tc>
      </w:tr>
      <w:tr w:rsidR="009E7E8A" w:rsidTr="007D01D7">
        <w:trPr>
          <w:gridAfter w:val="3"/>
          <w:wAfter w:w="2075" w:type="dxa"/>
        </w:trPr>
        <w:tc>
          <w:tcPr>
            <w:tcW w:w="1107" w:type="dxa"/>
            <w:tcBorders>
              <w:top w:val="single" w:sz="4" w:space="0" w:color="F5B48A"/>
              <w:left w:val="single" w:sz="4" w:space="0" w:color="F5B48A"/>
              <w:bottom w:val="single" w:sz="4" w:space="0" w:color="F5B48A"/>
              <w:right w:val="single" w:sz="4" w:space="0" w:color="F5B48A"/>
            </w:tcBorders>
            <w:shd w:val="clear" w:color="auto" w:fill="FDE8D8"/>
            <w:tcMar>
              <w:top w:w="90" w:type="dxa"/>
              <w:left w:w="140" w:type="dxa"/>
              <w:bottom w:w="90" w:type="dxa"/>
              <w:right w:w="100" w:type="dxa"/>
            </w:tcMar>
          </w:tcPr>
          <w:p w:rsidR="009E7E8A" w:rsidRDefault="00942D3C">
            <w:r>
              <w:rPr>
                <w:b/>
                <w:bCs/>
                <w:color w:val="B33D00"/>
                <w:sz w:val="19"/>
                <w:szCs w:val="19"/>
              </w:rPr>
              <w:t>Local / Sala</w:t>
            </w:r>
          </w:p>
        </w:tc>
        <w:tc>
          <w:tcPr>
            <w:tcW w:w="261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9E7E8A" w:rsidRDefault="00942D3C">
            <w:r>
              <w:rPr>
                <w:i/>
                <w:iCs/>
                <w:color w:val="BBBBBB"/>
                <w:sz w:val="19"/>
                <w:szCs w:val="19"/>
              </w:rPr>
              <w:t xml:space="preserve"> </w:t>
            </w:r>
            <w:r w:rsidRPr="00257E4D">
              <w:rPr>
                <w:i/>
                <w:iCs/>
                <w:color w:val="auto"/>
                <w:sz w:val="19"/>
                <w:szCs w:val="19"/>
              </w:rPr>
              <w:t xml:space="preserve">Sala </w:t>
            </w:r>
            <w:proofErr w:type="gramStart"/>
            <w:r w:rsidR="00257E4D" w:rsidRPr="00257E4D">
              <w:rPr>
                <w:i/>
                <w:iCs/>
                <w:color w:val="auto"/>
                <w:sz w:val="19"/>
                <w:szCs w:val="19"/>
              </w:rPr>
              <w:t xml:space="preserve">9 </w:t>
            </w:r>
            <w:r w:rsidRPr="00257E4D">
              <w:rPr>
                <w:i/>
                <w:iCs/>
                <w:color w:val="auto"/>
                <w:sz w:val="19"/>
                <w:szCs w:val="19"/>
              </w:rPr>
              <w:t xml:space="preserve"> –</w:t>
            </w:r>
            <w:proofErr w:type="gramEnd"/>
            <w:r w:rsidRPr="00257E4D">
              <w:rPr>
                <w:i/>
                <w:iCs/>
                <w:color w:val="auto"/>
                <w:sz w:val="19"/>
                <w:szCs w:val="19"/>
              </w:rPr>
              <w:t xml:space="preserve"> </w:t>
            </w:r>
            <w:r w:rsidR="00257E4D" w:rsidRPr="00257E4D">
              <w:rPr>
                <w:i/>
                <w:iCs/>
                <w:color w:val="auto"/>
                <w:sz w:val="19"/>
                <w:szCs w:val="19"/>
              </w:rPr>
              <w:t>Prédio 10</w:t>
            </w:r>
            <w:r w:rsidRPr="00257E4D">
              <w:rPr>
                <w:i/>
                <w:iCs/>
                <w:color w:val="auto"/>
                <w:sz w:val="19"/>
                <w:szCs w:val="19"/>
              </w:rPr>
              <w:t xml:space="preserve"> / Presencial</w:t>
            </w:r>
          </w:p>
        </w:tc>
        <w:tc>
          <w:tcPr>
            <w:tcW w:w="1120" w:type="dxa"/>
            <w:tcBorders>
              <w:top w:val="single" w:sz="4" w:space="0" w:color="F5B48A"/>
              <w:left w:val="single" w:sz="4" w:space="0" w:color="F5B48A"/>
              <w:bottom w:val="single" w:sz="4" w:space="0" w:color="F5B48A"/>
              <w:right w:val="single" w:sz="4" w:space="0" w:color="F5B48A"/>
            </w:tcBorders>
            <w:shd w:val="clear" w:color="auto" w:fill="FDE8D8"/>
            <w:tcMar>
              <w:top w:w="90" w:type="dxa"/>
              <w:left w:w="140" w:type="dxa"/>
              <w:bottom w:w="90" w:type="dxa"/>
              <w:right w:w="100" w:type="dxa"/>
            </w:tcMar>
          </w:tcPr>
          <w:p w:rsidR="009E7E8A" w:rsidRDefault="00942D3C">
            <w:r>
              <w:rPr>
                <w:b/>
                <w:bCs/>
                <w:color w:val="B33D00"/>
                <w:sz w:val="19"/>
                <w:szCs w:val="19"/>
              </w:rPr>
              <w:t>Plataforma Online</w:t>
            </w:r>
          </w:p>
        </w:tc>
        <w:tc>
          <w:tcPr>
            <w:tcW w:w="320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9E7E8A" w:rsidRDefault="00257E4D">
            <w:r w:rsidRPr="00257E4D">
              <w:rPr>
                <w:i/>
                <w:iCs/>
                <w:color w:val="auto"/>
                <w:sz w:val="19"/>
                <w:szCs w:val="19"/>
              </w:rPr>
              <w:t>Presencialmente</w:t>
            </w:r>
          </w:p>
        </w:tc>
      </w:tr>
      <w:tr w:rsidR="009E7E8A" w:rsidTr="007D01D7">
        <w:trPr>
          <w:gridAfter w:val="2"/>
          <w:wAfter w:w="2053" w:type="dxa"/>
        </w:trPr>
        <w:tc>
          <w:tcPr>
            <w:tcW w:w="1107" w:type="dxa"/>
            <w:tcBorders>
              <w:top w:val="single" w:sz="4" w:space="0" w:color="F5B48A"/>
              <w:left w:val="single" w:sz="4" w:space="0" w:color="F5B48A"/>
              <w:bottom w:val="single" w:sz="4" w:space="0" w:color="F5B48A"/>
              <w:right w:val="single" w:sz="4" w:space="0" w:color="F5B48A"/>
            </w:tcBorders>
            <w:shd w:val="clear" w:color="auto" w:fill="FDE8D8"/>
            <w:tcMar>
              <w:top w:w="90" w:type="dxa"/>
              <w:left w:w="140" w:type="dxa"/>
              <w:bottom w:w="90" w:type="dxa"/>
              <w:right w:w="100" w:type="dxa"/>
            </w:tcMar>
          </w:tcPr>
          <w:p w:rsidR="009E7E8A" w:rsidRDefault="00942D3C">
            <w:r>
              <w:rPr>
                <w:b/>
                <w:bCs/>
                <w:color w:val="B33D00"/>
                <w:sz w:val="19"/>
                <w:szCs w:val="19"/>
              </w:rPr>
              <w:t>Link da Reunião</w:t>
            </w:r>
          </w:p>
        </w:tc>
        <w:tc>
          <w:tcPr>
            <w:tcW w:w="6968" w:type="dxa"/>
            <w:gridSpan w:val="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9E7E8A" w:rsidRPr="00257E4D" w:rsidRDefault="00257E4D">
            <w:pPr>
              <w:rPr>
                <w:color w:val="auto"/>
              </w:rPr>
            </w:pPr>
            <w:r w:rsidRPr="00257E4D">
              <w:rPr>
                <w:i/>
                <w:iCs/>
                <w:color w:val="auto"/>
                <w:sz w:val="19"/>
                <w:szCs w:val="19"/>
              </w:rPr>
              <w:t>Presencialmente</w:t>
            </w:r>
          </w:p>
        </w:tc>
      </w:tr>
    </w:tbl>
    <w:p w:rsidR="009E7E8A" w:rsidRDefault="00942D3C">
      <w:pPr>
        <w:spacing w:line="160" w:lineRule="auto"/>
      </w:pPr>
      <w:r>
        <w:rPr>
          <w:sz w:val="16"/>
          <w:szCs w:val="16"/>
        </w:rPr>
        <w:t xml:space="preserve"> </w:t>
      </w:r>
    </w:p>
    <w:p w:rsidR="009E7E8A" w:rsidRDefault="00942D3C">
      <w:pPr>
        <w:pBdr>
          <w:bottom w:val="single" w:sz="6" w:space="2" w:color="E8520A"/>
        </w:pBdr>
        <w:spacing w:before="200" w:after="60"/>
      </w:pPr>
      <w:r>
        <w:rPr>
          <w:b/>
          <w:bCs/>
          <w:color w:val="E8520A"/>
        </w:rPr>
        <w:t>Objetivo da Reunião</w:t>
      </w:r>
    </w:p>
    <w:p w:rsidR="009E7E8A" w:rsidRDefault="00942D3C">
      <w:pPr>
        <w:pBdr>
          <w:left w:val="single" w:sz="16" w:space="1" w:color="E8520A"/>
        </w:pBdr>
        <w:shd w:val="clear" w:color="auto" w:fill="FDE8D8"/>
        <w:spacing w:before="80" w:after="80"/>
        <w:ind w:left="160"/>
      </w:pPr>
      <w:r>
        <w:rPr>
          <w:i/>
          <w:iCs/>
          <w:color w:val="B33D00"/>
          <w:sz w:val="19"/>
          <w:szCs w:val="19"/>
        </w:rPr>
        <w:t xml:space="preserve">  </w:t>
      </w:r>
      <w:r w:rsidR="00257E4D">
        <w:rPr>
          <w:i/>
          <w:iCs/>
          <w:color w:val="B33D00"/>
          <w:sz w:val="19"/>
          <w:szCs w:val="19"/>
        </w:rPr>
        <w:t xml:space="preserve">Alinhamento </w:t>
      </w:r>
      <w:r w:rsidR="00730D9B">
        <w:rPr>
          <w:i/>
          <w:iCs/>
          <w:color w:val="B33D00"/>
          <w:sz w:val="19"/>
          <w:szCs w:val="19"/>
        </w:rPr>
        <w:t>e organização de documentação</w:t>
      </w:r>
    </w:p>
    <w:p w:rsidR="009E7E8A" w:rsidRDefault="009E7E8A">
      <w:pPr>
        <w:pBdr>
          <w:bottom w:val="single" w:sz="5" w:space="1" w:color="F5B48A"/>
        </w:pBdr>
        <w:spacing w:before="60"/>
      </w:pPr>
    </w:p>
    <w:p w:rsidR="009E7E8A" w:rsidRDefault="00942D3C">
      <w:pPr>
        <w:pBdr>
          <w:bottom w:val="single" w:sz="5" w:space="1" w:color="F5B48A"/>
        </w:pBdr>
      </w:pPr>
      <w:r>
        <w:t xml:space="preserve"> </w:t>
      </w:r>
    </w:p>
    <w:p w:rsidR="009E7E8A" w:rsidRDefault="00942D3C">
      <w:pPr>
        <w:spacing w:line="160" w:lineRule="auto"/>
      </w:pPr>
      <w:r>
        <w:rPr>
          <w:sz w:val="16"/>
          <w:szCs w:val="16"/>
        </w:rPr>
        <w:t xml:space="preserve"> </w:t>
      </w:r>
    </w:p>
    <w:p w:rsidR="009E7E8A" w:rsidRDefault="00942D3C">
      <w:pPr>
        <w:shd w:val="clear" w:color="auto" w:fill="E8520A"/>
        <w:spacing w:before="240"/>
      </w:pPr>
      <w:r>
        <w:rPr>
          <w:b/>
          <w:bCs/>
          <w:color w:val="FFFFFF"/>
        </w:rPr>
        <w:t xml:space="preserve">  </w:t>
      </w:r>
      <w:r>
        <w:rPr>
          <w:b/>
          <w:bCs/>
          <w:color w:val="FFFFFF"/>
        </w:rPr>
        <w:t>👥</w:t>
      </w:r>
      <w:r>
        <w:rPr>
          <w:b/>
          <w:bCs/>
          <w:color w:val="FFFFFF"/>
        </w:rPr>
        <w:t xml:space="preserve">  2. PARTICIPANTES</w:t>
      </w:r>
    </w:p>
    <w:p w:rsidR="009E7E8A" w:rsidRDefault="00942D3C">
      <w:pPr>
        <w:pBdr>
          <w:left w:val="single" w:sz="16" w:space="1" w:color="E8520A"/>
        </w:pBdr>
        <w:shd w:val="clear" w:color="auto" w:fill="FDE8D8"/>
        <w:spacing w:before="80" w:after="80"/>
        <w:ind w:left="160"/>
      </w:pPr>
      <w:r>
        <w:rPr>
          <w:i/>
          <w:iCs/>
          <w:color w:val="B33D00"/>
          <w:sz w:val="19"/>
          <w:szCs w:val="19"/>
        </w:rPr>
        <w:t xml:space="preserve">  Marque ✓ apenas nos participantes que efetivamente compareceram (presencial ou online). Indique o papel de cada membro: Facilitador, Relator, Membro, Cliente/Stakeholder.</w:t>
      </w:r>
    </w:p>
    <w:p w:rsidR="009E7E8A" w:rsidRDefault="00942D3C">
      <w:pPr>
        <w:spacing w:line="100" w:lineRule="auto"/>
      </w:pPr>
      <w:r>
        <w:rPr>
          <w:sz w:val="10"/>
          <w:szCs w:val="10"/>
        </w:rPr>
        <w:t xml:space="preserve"> 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3"/>
        <w:gridCol w:w="2008"/>
        <w:gridCol w:w="3518"/>
        <w:gridCol w:w="3797"/>
      </w:tblGrid>
      <w:tr w:rsidR="00730D9B" w:rsidTr="007D01D7">
        <w:trPr>
          <w:tblHeader/>
        </w:trPr>
        <w:tc>
          <w:tcPr>
            <w:tcW w:w="480" w:type="dxa"/>
            <w:tcBorders>
              <w:top w:val="single" w:sz="4" w:space="0" w:color="B33D00"/>
              <w:left w:val="single" w:sz="4" w:space="0" w:color="B33D00"/>
              <w:bottom w:val="single" w:sz="4" w:space="0" w:color="B33D00"/>
              <w:right w:val="single" w:sz="4" w:space="0" w:color="B33D00"/>
            </w:tcBorders>
            <w:shd w:val="clear" w:color="auto" w:fill="B33D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01D7" w:rsidRDefault="007D01D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✓</w:t>
            </w:r>
          </w:p>
        </w:tc>
        <w:tc>
          <w:tcPr>
            <w:tcW w:w="2400" w:type="dxa"/>
            <w:tcBorders>
              <w:top w:val="single" w:sz="4" w:space="0" w:color="B33D00"/>
              <w:left w:val="single" w:sz="4" w:space="0" w:color="B33D00"/>
              <w:bottom w:val="single" w:sz="4" w:space="0" w:color="B33D00"/>
              <w:right w:val="single" w:sz="4" w:space="0" w:color="B33D00"/>
            </w:tcBorders>
            <w:shd w:val="clear" w:color="auto" w:fill="B33D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01D7" w:rsidRDefault="007D01D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Nome Completo</w:t>
            </w:r>
          </w:p>
        </w:tc>
        <w:tc>
          <w:tcPr>
            <w:tcW w:w="4628" w:type="dxa"/>
            <w:tcBorders>
              <w:top w:val="single" w:sz="4" w:space="0" w:color="B33D00"/>
              <w:left w:val="single" w:sz="4" w:space="0" w:color="B33D00"/>
              <w:bottom w:val="single" w:sz="4" w:space="0" w:color="B33D00"/>
              <w:right w:val="single" w:sz="4" w:space="0" w:color="B33D00"/>
            </w:tcBorders>
            <w:shd w:val="clear" w:color="auto" w:fill="B33D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01D7" w:rsidRDefault="007D01D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Papel na Reunião</w:t>
            </w:r>
          </w:p>
        </w:tc>
        <w:tc>
          <w:tcPr>
            <w:tcW w:w="2268" w:type="dxa"/>
            <w:tcBorders>
              <w:top w:val="single" w:sz="4" w:space="0" w:color="B33D00"/>
              <w:left w:val="single" w:sz="4" w:space="0" w:color="B33D00"/>
              <w:bottom w:val="single" w:sz="4" w:space="0" w:color="B33D00"/>
              <w:right w:val="single" w:sz="4" w:space="0" w:color="B33D00"/>
            </w:tcBorders>
            <w:shd w:val="clear" w:color="auto" w:fill="B33D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01D7" w:rsidRDefault="007D01D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Contato / E-mail</w:t>
            </w:r>
          </w:p>
        </w:tc>
      </w:tr>
      <w:tr w:rsidR="00730D9B" w:rsidTr="00730D9B">
        <w:trPr>
          <w:trHeight w:val="380"/>
        </w:trPr>
        <w:tc>
          <w:tcPr>
            <w:tcW w:w="4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D01D7" w:rsidRPr="00730D9B" w:rsidRDefault="007D01D7">
            <w:pPr>
              <w:jc w:val="center"/>
            </w:pPr>
            <w:r w:rsidRPr="00730D9B">
              <w:rPr>
                <w:color w:val="FF0000"/>
                <w:highlight w:val="black"/>
              </w:rPr>
              <w:t>☐</w:t>
            </w:r>
          </w:p>
        </w:tc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01D7" w:rsidRDefault="00257E4D">
            <w:r>
              <w:t>Bruno dos Santos Domingues</w:t>
            </w:r>
          </w:p>
        </w:tc>
        <w:tc>
          <w:tcPr>
            <w:tcW w:w="462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01D7" w:rsidRPr="00730D9B" w:rsidRDefault="00730D9B">
            <w:pPr>
              <w:rPr>
                <w:color w:val="auto"/>
              </w:rPr>
            </w:pPr>
            <w:r w:rsidRPr="00730D9B">
              <w:rPr>
                <w:color w:val="auto"/>
                <w:sz w:val="20"/>
                <w:szCs w:val="20"/>
              </w:rPr>
              <w:t>Membro</w:t>
            </w:r>
          </w:p>
        </w:tc>
        <w:tc>
          <w:tcPr>
            <w:tcW w:w="226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01D7" w:rsidRDefault="00730D9B">
            <w:r>
              <w:t>Bruno.domingues@aluno.cps.sp.gov.br</w:t>
            </w:r>
          </w:p>
        </w:tc>
      </w:tr>
      <w:tr w:rsidR="00730D9B" w:rsidTr="007D01D7">
        <w:trPr>
          <w:trHeight w:val="380"/>
        </w:trPr>
        <w:tc>
          <w:tcPr>
            <w:tcW w:w="4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D01D7" w:rsidRDefault="007D01D7">
            <w:pPr>
              <w:jc w:val="center"/>
            </w:pPr>
            <w:r>
              <w:rPr>
                <w:color w:val="E8520A"/>
              </w:rPr>
              <w:t>☐</w:t>
            </w:r>
          </w:p>
        </w:tc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01D7" w:rsidRDefault="00730D9B">
            <w:proofErr w:type="spellStart"/>
            <w:r>
              <w:t>Dyego</w:t>
            </w:r>
            <w:proofErr w:type="spellEnd"/>
            <w:r>
              <w:t xml:space="preserve"> </w:t>
            </w:r>
            <w:proofErr w:type="spellStart"/>
            <w:r>
              <w:t>Adilcio</w:t>
            </w:r>
            <w:proofErr w:type="spellEnd"/>
            <w:r>
              <w:t xml:space="preserve"> Santos</w:t>
            </w:r>
          </w:p>
        </w:tc>
        <w:tc>
          <w:tcPr>
            <w:tcW w:w="462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01D7" w:rsidRDefault="00730D9B">
            <w:r w:rsidRPr="00730D9B">
              <w:rPr>
                <w:color w:val="auto"/>
                <w:sz w:val="20"/>
                <w:szCs w:val="20"/>
              </w:rPr>
              <w:t>Membro</w:t>
            </w:r>
          </w:p>
        </w:tc>
        <w:tc>
          <w:tcPr>
            <w:tcW w:w="226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01D7" w:rsidRDefault="007D01D7"/>
        </w:tc>
      </w:tr>
      <w:tr w:rsidR="00730D9B" w:rsidTr="007D01D7">
        <w:trPr>
          <w:trHeight w:val="380"/>
        </w:trPr>
        <w:tc>
          <w:tcPr>
            <w:tcW w:w="4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D01D7" w:rsidRDefault="007D01D7">
            <w:pPr>
              <w:jc w:val="center"/>
            </w:pPr>
            <w:r w:rsidRPr="00730D9B">
              <w:rPr>
                <w:color w:val="E8520A"/>
                <w:highlight w:val="black"/>
              </w:rPr>
              <w:t>☐</w:t>
            </w:r>
          </w:p>
        </w:tc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01D7" w:rsidRDefault="00730D9B">
            <w:r>
              <w:t xml:space="preserve">Igor Albuquerque </w:t>
            </w:r>
            <w:proofErr w:type="spellStart"/>
            <w:r>
              <w:t>Uiehara</w:t>
            </w:r>
            <w:proofErr w:type="spellEnd"/>
          </w:p>
        </w:tc>
        <w:tc>
          <w:tcPr>
            <w:tcW w:w="462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01D7" w:rsidRDefault="00730D9B">
            <w:r w:rsidRPr="00730D9B">
              <w:rPr>
                <w:color w:val="auto"/>
                <w:sz w:val="20"/>
                <w:szCs w:val="20"/>
              </w:rPr>
              <w:t>Membro</w:t>
            </w:r>
          </w:p>
        </w:tc>
        <w:tc>
          <w:tcPr>
            <w:tcW w:w="226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01D7" w:rsidRDefault="00730D9B">
            <w:r>
              <w:t>Igor.uiehara@aluno.cps.sp.gov.br</w:t>
            </w:r>
          </w:p>
        </w:tc>
      </w:tr>
      <w:tr w:rsidR="00730D9B" w:rsidTr="007D01D7">
        <w:trPr>
          <w:trHeight w:val="380"/>
        </w:trPr>
        <w:tc>
          <w:tcPr>
            <w:tcW w:w="4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D01D7" w:rsidRDefault="007D01D7">
            <w:pPr>
              <w:jc w:val="center"/>
            </w:pPr>
            <w:r w:rsidRPr="00730D9B">
              <w:rPr>
                <w:color w:val="E8520A"/>
                <w:highlight w:val="black"/>
              </w:rPr>
              <w:t>☐</w:t>
            </w:r>
          </w:p>
        </w:tc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01D7" w:rsidRDefault="00730D9B">
            <w:proofErr w:type="spellStart"/>
            <w:r>
              <w:t>Kelvyn</w:t>
            </w:r>
            <w:proofErr w:type="spellEnd"/>
            <w:r>
              <w:t xml:space="preserve"> Santana de </w:t>
            </w:r>
            <w:proofErr w:type="spellStart"/>
            <w:r>
              <w:t>Goes</w:t>
            </w:r>
            <w:proofErr w:type="spellEnd"/>
            <w:r>
              <w:t xml:space="preserve"> Vieira</w:t>
            </w:r>
          </w:p>
        </w:tc>
        <w:tc>
          <w:tcPr>
            <w:tcW w:w="462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01D7" w:rsidRDefault="00730D9B">
            <w:r w:rsidRPr="00730D9B">
              <w:rPr>
                <w:color w:val="auto"/>
                <w:sz w:val="20"/>
                <w:szCs w:val="20"/>
              </w:rPr>
              <w:t>Membro</w:t>
            </w:r>
          </w:p>
        </w:tc>
        <w:tc>
          <w:tcPr>
            <w:tcW w:w="226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01D7" w:rsidRDefault="00730D9B">
            <w:r>
              <w:t>Kelvyn.vieira</w:t>
            </w:r>
            <w:r>
              <w:t>@aluno.cps.sp.gov.br</w:t>
            </w:r>
          </w:p>
        </w:tc>
      </w:tr>
      <w:tr w:rsidR="00730D9B" w:rsidTr="007D01D7">
        <w:trPr>
          <w:trHeight w:val="380"/>
        </w:trPr>
        <w:tc>
          <w:tcPr>
            <w:tcW w:w="4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30D9B" w:rsidRDefault="00730D9B" w:rsidP="00730D9B">
            <w:pPr>
              <w:jc w:val="center"/>
            </w:pPr>
            <w:r w:rsidRPr="00730D9B">
              <w:rPr>
                <w:color w:val="E8520A"/>
                <w:highlight w:val="black"/>
              </w:rPr>
              <w:t>☐</w:t>
            </w:r>
          </w:p>
        </w:tc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30D9B" w:rsidRDefault="00730D9B" w:rsidP="00730D9B">
            <w:r>
              <w:t xml:space="preserve">Miguel </w:t>
            </w:r>
            <w:proofErr w:type="spellStart"/>
            <w:r>
              <w:t>Belizario</w:t>
            </w:r>
            <w:proofErr w:type="spellEnd"/>
            <w:r>
              <w:t xml:space="preserve"> Amaro Lopes</w:t>
            </w:r>
          </w:p>
        </w:tc>
        <w:tc>
          <w:tcPr>
            <w:tcW w:w="462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30D9B" w:rsidRDefault="00730D9B" w:rsidP="00730D9B">
            <w:r w:rsidRPr="00730D9B">
              <w:rPr>
                <w:color w:val="auto"/>
                <w:sz w:val="20"/>
                <w:szCs w:val="20"/>
              </w:rPr>
              <w:t>Membro</w:t>
            </w:r>
          </w:p>
        </w:tc>
        <w:tc>
          <w:tcPr>
            <w:tcW w:w="226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30D9B" w:rsidRDefault="00730D9B" w:rsidP="00730D9B">
            <w:r>
              <w:t>Miguel.lopes01</w:t>
            </w:r>
            <w:r>
              <w:t>@aluno.cps.sp.gov.br</w:t>
            </w:r>
          </w:p>
        </w:tc>
      </w:tr>
      <w:tr w:rsidR="00730D9B" w:rsidTr="007D01D7">
        <w:trPr>
          <w:trHeight w:val="380"/>
        </w:trPr>
        <w:tc>
          <w:tcPr>
            <w:tcW w:w="4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30D9B" w:rsidRDefault="00730D9B" w:rsidP="00730D9B">
            <w:pPr>
              <w:jc w:val="center"/>
            </w:pPr>
            <w:r w:rsidRPr="00730D9B">
              <w:rPr>
                <w:color w:val="E8520A"/>
                <w:highlight w:val="black"/>
              </w:rPr>
              <w:t>☐</w:t>
            </w:r>
          </w:p>
        </w:tc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30D9B" w:rsidRDefault="009F7264" w:rsidP="00730D9B">
            <w:r>
              <w:t>Fa</w:t>
            </w:r>
            <w:r w:rsidR="00730D9B">
              <w:t>bio de Paula Lopes</w:t>
            </w:r>
          </w:p>
        </w:tc>
        <w:tc>
          <w:tcPr>
            <w:tcW w:w="462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30D9B" w:rsidRPr="00730D9B" w:rsidRDefault="00730D9B" w:rsidP="00730D9B">
            <w:pPr>
              <w:rPr>
                <w:color w:val="auto"/>
              </w:rPr>
            </w:pPr>
            <w:r w:rsidRPr="00730D9B">
              <w:rPr>
                <w:color w:val="auto"/>
                <w:sz w:val="20"/>
                <w:szCs w:val="20"/>
              </w:rPr>
              <w:t>Instrutor/Facilitador</w:t>
            </w:r>
          </w:p>
        </w:tc>
        <w:tc>
          <w:tcPr>
            <w:tcW w:w="226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30D9B" w:rsidRPr="009F7264" w:rsidRDefault="009F7264" w:rsidP="009F7264">
            <w:pPr>
              <w:spacing w:line="480" w:lineRule="auto"/>
              <w:rPr>
                <w:u w:val="single"/>
              </w:rPr>
            </w:pPr>
            <w:r>
              <w:t>Fabio.santos</w:t>
            </w:r>
            <w:r>
              <w:t>@cps.sp.gov.br</w:t>
            </w:r>
          </w:p>
        </w:tc>
      </w:tr>
    </w:tbl>
    <w:p w:rsidR="009E7E8A" w:rsidRDefault="00942D3C">
      <w:pPr>
        <w:spacing w:line="160" w:lineRule="auto"/>
      </w:pPr>
      <w:r>
        <w:rPr>
          <w:sz w:val="16"/>
          <w:szCs w:val="16"/>
        </w:rPr>
        <w:t xml:space="preserve"> </w:t>
      </w:r>
    </w:p>
    <w:p w:rsidR="009E7E8A" w:rsidRDefault="00942D3C">
      <w:r>
        <w:br w:type="page"/>
      </w:r>
    </w:p>
    <w:p w:rsidR="009E7E8A" w:rsidRDefault="00942D3C">
      <w:pPr>
        <w:shd w:val="clear" w:color="auto" w:fill="E8520A"/>
        <w:spacing w:before="240"/>
      </w:pPr>
      <w:r>
        <w:rPr>
          <w:b/>
          <w:bCs/>
          <w:color w:val="FFFFFF"/>
        </w:rPr>
        <w:lastRenderedPageBreak/>
        <w:t xml:space="preserve">  </w:t>
      </w:r>
      <w:r>
        <w:rPr>
          <w:b/>
          <w:bCs/>
          <w:color w:val="FFFFFF"/>
        </w:rPr>
        <w:t>💬</w:t>
      </w:r>
      <w:r>
        <w:rPr>
          <w:b/>
          <w:bCs/>
          <w:color w:val="FFFFFF"/>
        </w:rPr>
        <w:t xml:space="preserve">  3. PAUTA E DISCUSSÕES</w:t>
      </w:r>
    </w:p>
    <w:p w:rsidR="009E7E8A" w:rsidRDefault="00942D3C">
      <w:pPr>
        <w:pBdr>
          <w:left w:val="single" w:sz="16" w:space="1" w:color="E8520A"/>
        </w:pBdr>
        <w:shd w:val="clear" w:color="auto" w:fill="FDE8D8"/>
        <w:spacing w:before="80" w:after="80"/>
        <w:ind w:left="160"/>
      </w:pPr>
      <w:r>
        <w:rPr>
          <w:i/>
          <w:iCs/>
          <w:color w:val="B33D00"/>
          <w:sz w:val="19"/>
          <w:szCs w:val="19"/>
        </w:rPr>
        <w:t xml:space="preserve">  </w:t>
      </w:r>
      <w:r w:rsidR="009F7264">
        <w:rPr>
          <w:i/>
          <w:iCs/>
          <w:color w:val="B33D00"/>
          <w:sz w:val="19"/>
          <w:szCs w:val="19"/>
        </w:rPr>
        <w:t xml:space="preserve">Entrega de documentação atrasada, e </w:t>
      </w:r>
      <w:proofErr w:type="spellStart"/>
      <w:r w:rsidR="009F7264">
        <w:rPr>
          <w:i/>
          <w:iCs/>
          <w:color w:val="B33D00"/>
          <w:sz w:val="19"/>
          <w:szCs w:val="19"/>
        </w:rPr>
        <w:t>duvida</w:t>
      </w:r>
      <w:proofErr w:type="spellEnd"/>
      <w:r w:rsidR="009F7264">
        <w:rPr>
          <w:i/>
          <w:iCs/>
          <w:color w:val="B33D00"/>
          <w:sz w:val="19"/>
          <w:szCs w:val="19"/>
        </w:rPr>
        <w:t xml:space="preserve"> sobre o projeto</w:t>
      </w:r>
    </w:p>
    <w:p w:rsidR="009E7E8A" w:rsidRDefault="00942D3C">
      <w:pPr>
        <w:spacing w:line="100" w:lineRule="auto"/>
      </w:pPr>
      <w:r>
        <w:rPr>
          <w:sz w:val="10"/>
          <w:szCs w:val="10"/>
        </w:rPr>
        <w:t xml:space="preserve"> 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4618"/>
        <w:gridCol w:w="4678"/>
      </w:tblGrid>
      <w:tr w:rsidR="009E7E8A" w:rsidTr="007D01D7">
        <w:trPr>
          <w:tblHeader/>
        </w:trPr>
        <w:tc>
          <w:tcPr>
            <w:tcW w:w="480" w:type="dxa"/>
            <w:tcBorders>
              <w:top w:val="single" w:sz="4" w:space="0" w:color="B33D00"/>
              <w:left w:val="single" w:sz="4" w:space="0" w:color="B33D00"/>
              <w:bottom w:val="single" w:sz="4" w:space="0" w:color="B33D00"/>
              <w:right w:val="single" w:sz="4" w:space="0" w:color="B33D00"/>
            </w:tcBorders>
            <w:shd w:val="clear" w:color="auto" w:fill="B33D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E8A" w:rsidRDefault="00942D3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Nº</w:t>
            </w:r>
          </w:p>
        </w:tc>
        <w:tc>
          <w:tcPr>
            <w:tcW w:w="4618" w:type="dxa"/>
            <w:tcBorders>
              <w:top w:val="single" w:sz="4" w:space="0" w:color="B33D00"/>
              <w:left w:val="single" w:sz="4" w:space="0" w:color="B33D00"/>
              <w:bottom w:val="single" w:sz="4" w:space="0" w:color="B33D00"/>
              <w:right w:val="single" w:sz="4" w:space="0" w:color="B33D00"/>
            </w:tcBorders>
            <w:shd w:val="clear" w:color="auto" w:fill="B33D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E8A" w:rsidRDefault="00942D3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Assunto / Pergunta</w:t>
            </w:r>
          </w:p>
        </w:tc>
        <w:tc>
          <w:tcPr>
            <w:tcW w:w="4678" w:type="dxa"/>
            <w:tcBorders>
              <w:top w:val="single" w:sz="4" w:space="0" w:color="B33D00"/>
              <w:left w:val="single" w:sz="4" w:space="0" w:color="B33D00"/>
              <w:bottom w:val="single" w:sz="4" w:space="0" w:color="B33D00"/>
              <w:right w:val="single" w:sz="4" w:space="0" w:color="B33D00"/>
            </w:tcBorders>
            <w:shd w:val="clear" w:color="auto" w:fill="B33D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E8A" w:rsidRDefault="00942D3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Notas / Respostas Obtidas</w:t>
            </w:r>
          </w:p>
        </w:tc>
      </w:tr>
      <w:tr w:rsidR="009E7E8A" w:rsidTr="007D01D7">
        <w:trPr>
          <w:trHeight w:val="600"/>
        </w:trPr>
        <w:tc>
          <w:tcPr>
            <w:tcW w:w="480" w:type="dxa"/>
            <w:tcBorders>
              <w:top w:val="single" w:sz="4" w:space="0" w:color="F5B48A"/>
              <w:left w:val="single" w:sz="4" w:space="0" w:color="F5B48A"/>
              <w:bottom w:val="single" w:sz="4" w:space="0" w:color="F5B48A"/>
              <w:right w:val="single" w:sz="4" w:space="0" w:color="F5B48A"/>
            </w:tcBorders>
            <w:shd w:val="clear" w:color="auto" w:fill="FDE8D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E7E8A" w:rsidRDefault="00942D3C">
            <w:pPr>
              <w:jc w:val="center"/>
            </w:pPr>
            <w:r>
              <w:rPr>
                <w:b/>
                <w:bCs/>
                <w:color w:val="B33D00"/>
                <w:sz w:val="20"/>
                <w:szCs w:val="20"/>
              </w:rPr>
              <w:t>1</w:t>
            </w:r>
          </w:p>
        </w:tc>
        <w:tc>
          <w:tcPr>
            <w:tcW w:w="461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E8A" w:rsidRDefault="009F7264">
            <w:proofErr w:type="spellStart"/>
            <w:r>
              <w:t>Duvida</w:t>
            </w:r>
            <w:proofErr w:type="spellEnd"/>
            <w:r>
              <w:t xml:space="preserve"> em relação a continuidade do projeto com o mesmo cliente, devido interesse da atual dona vender o estabelecimento</w:t>
            </w:r>
          </w:p>
        </w:tc>
        <w:tc>
          <w:tcPr>
            <w:tcW w:w="467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E8A" w:rsidRDefault="009F7264">
            <w:r>
              <w:t>Seguir com o mesmo cliente até o final do semestre</w:t>
            </w:r>
          </w:p>
        </w:tc>
      </w:tr>
    </w:tbl>
    <w:p w:rsidR="009E7E8A" w:rsidRDefault="00942D3C">
      <w:pPr>
        <w:spacing w:line="160" w:lineRule="auto"/>
      </w:pPr>
      <w:r>
        <w:rPr>
          <w:sz w:val="16"/>
          <w:szCs w:val="16"/>
        </w:rPr>
        <w:t xml:space="preserve"> </w:t>
      </w:r>
    </w:p>
    <w:p w:rsidR="009E7E8A" w:rsidRDefault="00942D3C">
      <w:pPr>
        <w:shd w:val="clear" w:color="auto" w:fill="E8520A"/>
        <w:spacing w:before="240"/>
      </w:pPr>
      <w:r>
        <w:rPr>
          <w:b/>
          <w:bCs/>
          <w:color w:val="FFFFFF"/>
        </w:rPr>
        <w:t xml:space="preserve">  ⚡  4. DECISÕES TOMADAS</w:t>
      </w:r>
    </w:p>
    <w:p w:rsidR="009E7E8A" w:rsidRDefault="00942D3C">
      <w:pPr>
        <w:pBdr>
          <w:left w:val="single" w:sz="16" w:space="1" w:color="E8520A"/>
        </w:pBdr>
        <w:shd w:val="clear" w:color="auto" w:fill="FDE8D8"/>
        <w:spacing w:before="80" w:after="80"/>
        <w:ind w:left="160"/>
      </w:pPr>
      <w:r>
        <w:rPr>
          <w:i/>
          <w:iCs/>
          <w:color w:val="B33D00"/>
          <w:sz w:val="19"/>
          <w:szCs w:val="19"/>
        </w:rPr>
        <w:t xml:space="preserve">  Registre cada decisão concreta tomada durante a reunião. Indique se houve unanimidade, votação por maioria ou se ficou em aberto.</w:t>
      </w:r>
    </w:p>
    <w:p w:rsidR="009E7E8A" w:rsidRDefault="00942D3C">
      <w:pPr>
        <w:spacing w:line="100" w:lineRule="auto"/>
      </w:pPr>
      <w:r>
        <w:rPr>
          <w:sz w:val="10"/>
          <w:szCs w:val="10"/>
        </w:rPr>
        <w:t xml:space="preserve"> 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9296"/>
      </w:tblGrid>
      <w:tr w:rsidR="007D01D7" w:rsidTr="007D01D7">
        <w:trPr>
          <w:tblHeader/>
        </w:trPr>
        <w:tc>
          <w:tcPr>
            <w:tcW w:w="480" w:type="dxa"/>
            <w:tcBorders>
              <w:top w:val="single" w:sz="4" w:space="0" w:color="B33D00"/>
              <w:left w:val="single" w:sz="4" w:space="0" w:color="B33D00"/>
              <w:bottom w:val="single" w:sz="4" w:space="0" w:color="B33D00"/>
              <w:right w:val="single" w:sz="4" w:space="0" w:color="B33D00"/>
            </w:tcBorders>
            <w:shd w:val="clear" w:color="auto" w:fill="B33D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01D7" w:rsidRDefault="007D01D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Nº</w:t>
            </w:r>
          </w:p>
        </w:tc>
        <w:tc>
          <w:tcPr>
            <w:tcW w:w="9296" w:type="dxa"/>
            <w:tcBorders>
              <w:top w:val="single" w:sz="4" w:space="0" w:color="B33D00"/>
              <w:left w:val="single" w:sz="4" w:space="0" w:color="B33D00"/>
              <w:bottom w:val="single" w:sz="4" w:space="0" w:color="B33D00"/>
              <w:right w:val="single" w:sz="4" w:space="0" w:color="B33D00"/>
            </w:tcBorders>
            <w:shd w:val="clear" w:color="auto" w:fill="B33D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01D7" w:rsidRDefault="007D01D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Decisão Tomada</w:t>
            </w:r>
          </w:p>
        </w:tc>
      </w:tr>
      <w:tr w:rsidR="007D01D7" w:rsidTr="007D01D7">
        <w:trPr>
          <w:trHeight w:val="500"/>
        </w:trPr>
        <w:tc>
          <w:tcPr>
            <w:tcW w:w="480" w:type="dxa"/>
            <w:tcBorders>
              <w:top w:val="single" w:sz="4" w:space="0" w:color="F5B48A"/>
              <w:left w:val="single" w:sz="4" w:space="0" w:color="F5B48A"/>
              <w:bottom w:val="single" w:sz="4" w:space="0" w:color="F5B48A"/>
              <w:right w:val="single" w:sz="4" w:space="0" w:color="F5B48A"/>
            </w:tcBorders>
            <w:shd w:val="clear" w:color="auto" w:fill="FFF8E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D01D7" w:rsidRDefault="007D01D7">
            <w:pPr>
              <w:jc w:val="center"/>
            </w:pPr>
            <w:r>
              <w:rPr>
                <w:b/>
                <w:bCs/>
                <w:color w:val="F57F17"/>
                <w:sz w:val="20"/>
                <w:szCs w:val="20"/>
              </w:rPr>
              <w:t>1</w:t>
            </w:r>
          </w:p>
        </w:tc>
        <w:tc>
          <w:tcPr>
            <w:tcW w:w="929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01D7" w:rsidRDefault="009F7264">
            <w:r>
              <w:t>Seguir com o mesmo cliente até final do semestre</w:t>
            </w:r>
          </w:p>
        </w:tc>
      </w:tr>
      <w:tr w:rsidR="007D01D7" w:rsidTr="007D01D7">
        <w:trPr>
          <w:trHeight w:val="500"/>
        </w:trPr>
        <w:tc>
          <w:tcPr>
            <w:tcW w:w="480" w:type="dxa"/>
            <w:tcBorders>
              <w:top w:val="single" w:sz="4" w:space="0" w:color="F5B48A"/>
              <w:left w:val="single" w:sz="4" w:space="0" w:color="F5B48A"/>
              <w:bottom w:val="single" w:sz="4" w:space="0" w:color="F5B48A"/>
              <w:right w:val="single" w:sz="4" w:space="0" w:color="F5B48A"/>
            </w:tcBorders>
            <w:shd w:val="clear" w:color="auto" w:fill="FFF8E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D01D7" w:rsidRDefault="007D01D7">
            <w:pPr>
              <w:jc w:val="center"/>
            </w:pPr>
            <w:r>
              <w:rPr>
                <w:b/>
                <w:bCs/>
                <w:color w:val="F57F17"/>
                <w:sz w:val="20"/>
                <w:szCs w:val="20"/>
              </w:rPr>
              <w:t>2</w:t>
            </w:r>
          </w:p>
        </w:tc>
        <w:tc>
          <w:tcPr>
            <w:tcW w:w="929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01D7" w:rsidRDefault="007D01D7"/>
        </w:tc>
      </w:tr>
      <w:tr w:rsidR="007D01D7" w:rsidTr="007D01D7">
        <w:trPr>
          <w:trHeight w:val="500"/>
        </w:trPr>
        <w:tc>
          <w:tcPr>
            <w:tcW w:w="480" w:type="dxa"/>
            <w:tcBorders>
              <w:top w:val="single" w:sz="4" w:space="0" w:color="F5B48A"/>
              <w:left w:val="single" w:sz="4" w:space="0" w:color="F5B48A"/>
              <w:bottom w:val="single" w:sz="4" w:space="0" w:color="F5B48A"/>
              <w:right w:val="single" w:sz="4" w:space="0" w:color="F5B48A"/>
            </w:tcBorders>
            <w:shd w:val="clear" w:color="auto" w:fill="FFF8E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D01D7" w:rsidRDefault="007D01D7">
            <w:pPr>
              <w:jc w:val="center"/>
            </w:pPr>
            <w:r>
              <w:rPr>
                <w:b/>
                <w:bCs/>
                <w:color w:val="F57F17"/>
                <w:sz w:val="20"/>
                <w:szCs w:val="20"/>
              </w:rPr>
              <w:t>3</w:t>
            </w:r>
          </w:p>
        </w:tc>
        <w:tc>
          <w:tcPr>
            <w:tcW w:w="929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01D7" w:rsidRDefault="007D01D7"/>
        </w:tc>
      </w:tr>
    </w:tbl>
    <w:p w:rsidR="009E7E8A" w:rsidRDefault="00942D3C">
      <w:pPr>
        <w:spacing w:line="160" w:lineRule="auto"/>
      </w:pPr>
      <w:r>
        <w:rPr>
          <w:sz w:val="16"/>
          <w:szCs w:val="16"/>
        </w:rPr>
        <w:t xml:space="preserve"> </w:t>
      </w:r>
    </w:p>
    <w:p w:rsidR="009E7E8A" w:rsidRDefault="00942D3C">
      <w:pPr>
        <w:shd w:val="clear" w:color="auto" w:fill="E8520A"/>
        <w:spacing w:before="240"/>
      </w:pPr>
      <w:r>
        <w:rPr>
          <w:b/>
          <w:bCs/>
          <w:color w:val="FFFFFF"/>
        </w:rPr>
        <w:t xml:space="preserve">  ✅  5. AÇÕES E RESPONSABILIDADES</w:t>
      </w:r>
    </w:p>
    <w:p w:rsidR="009E7E8A" w:rsidRDefault="00942D3C">
      <w:pPr>
        <w:pBdr>
          <w:left w:val="single" w:sz="16" w:space="1" w:color="E8520A"/>
        </w:pBdr>
        <w:shd w:val="clear" w:color="auto" w:fill="FDE8D8"/>
        <w:spacing w:before="80" w:after="80"/>
        <w:ind w:left="160"/>
      </w:pPr>
      <w:r>
        <w:rPr>
          <w:i/>
          <w:iCs/>
          <w:color w:val="B33D00"/>
          <w:sz w:val="19"/>
          <w:szCs w:val="19"/>
        </w:rPr>
        <w:t xml:space="preserve">  Liste cada ação definida, quem é o responsável e o prazo de entrega. Atualize o status na próxima reunião.</w:t>
      </w:r>
    </w:p>
    <w:p w:rsidR="009E7E8A" w:rsidRDefault="00942D3C">
      <w:pPr>
        <w:spacing w:line="100" w:lineRule="auto"/>
      </w:pPr>
      <w:r>
        <w:rPr>
          <w:sz w:val="10"/>
          <w:szCs w:val="10"/>
        </w:rPr>
        <w:t xml:space="preserve"> 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3200"/>
        <w:gridCol w:w="4962"/>
        <w:gridCol w:w="1134"/>
      </w:tblGrid>
      <w:tr w:rsidR="007D01D7" w:rsidTr="007D01D7">
        <w:trPr>
          <w:tblHeader/>
        </w:trPr>
        <w:tc>
          <w:tcPr>
            <w:tcW w:w="480" w:type="dxa"/>
            <w:tcBorders>
              <w:top w:val="single" w:sz="4" w:space="0" w:color="B33D00"/>
              <w:left w:val="single" w:sz="4" w:space="0" w:color="B33D00"/>
              <w:bottom w:val="single" w:sz="4" w:space="0" w:color="B33D00"/>
              <w:right w:val="single" w:sz="4" w:space="0" w:color="B33D00"/>
            </w:tcBorders>
            <w:shd w:val="clear" w:color="auto" w:fill="B33D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01D7" w:rsidRDefault="007D01D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Nº</w:t>
            </w:r>
          </w:p>
        </w:tc>
        <w:tc>
          <w:tcPr>
            <w:tcW w:w="3200" w:type="dxa"/>
            <w:tcBorders>
              <w:top w:val="single" w:sz="4" w:space="0" w:color="B33D00"/>
              <w:left w:val="single" w:sz="4" w:space="0" w:color="B33D00"/>
              <w:bottom w:val="single" w:sz="4" w:space="0" w:color="B33D00"/>
              <w:right w:val="single" w:sz="4" w:space="0" w:color="B33D00"/>
            </w:tcBorders>
            <w:shd w:val="clear" w:color="auto" w:fill="B33D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01D7" w:rsidRDefault="007D01D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Ação / Tarefa</w:t>
            </w:r>
          </w:p>
        </w:tc>
        <w:tc>
          <w:tcPr>
            <w:tcW w:w="4962" w:type="dxa"/>
            <w:tcBorders>
              <w:top w:val="single" w:sz="4" w:space="0" w:color="B33D00"/>
              <w:left w:val="single" w:sz="4" w:space="0" w:color="B33D00"/>
              <w:bottom w:val="single" w:sz="4" w:space="0" w:color="B33D00"/>
              <w:right w:val="single" w:sz="4" w:space="0" w:color="B33D00"/>
            </w:tcBorders>
            <w:shd w:val="clear" w:color="auto" w:fill="B33D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01D7" w:rsidRDefault="007D01D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Responsável(eis)</w:t>
            </w:r>
          </w:p>
        </w:tc>
        <w:tc>
          <w:tcPr>
            <w:tcW w:w="1134" w:type="dxa"/>
            <w:tcBorders>
              <w:top w:val="single" w:sz="4" w:space="0" w:color="B33D00"/>
              <w:left w:val="single" w:sz="4" w:space="0" w:color="B33D00"/>
              <w:bottom w:val="single" w:sz="4" w:space="0" w:color="B33D00"/>
              <w:right w:val="single" w:sz="4" w:space="0" w:color="B33D00"/>
            </w:tcBorders>
            <w:shd w:val="clear" w:color="auto" w:fill="B33D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01D7" w:rsidRDefault="007D01D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Prazo</w:t>
            </w:r>
          </w:p>
        </w:tc>
      </w:tr>
      <w:tr w:rsidR="007D01D7" w:rsidTr="007D01D7">
        <w:trPr>
          <w:trHeight w:val="460"/>
        </w:trPr>
        <w:tc>
          <w:tcPr>
            <w:tcW w:w="4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6F4E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D01D7" w:rsidRDefault="007D01D7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1</w:t>
            </w:r>
          </w:p>
        </w:tc>
        <w:tc>
          <w:tcPr>
            <w:tcW w:w="3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01D7" w:rsidRDefault="00A4694C">
            <w:r>
              <w:t>Fazer a ata da reunião</w:t>
            </w:r>
          </w:p>
        </w:tc>
        <w:tc>
          <w:tcPr>
            <w:tcW w:w="496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01D7" w:rsidRDefault="00A4694C">
            <w:r>
              <w:t>Bruno dos Santos Domingues</w:t>
            </w:r>
          </w:p>
        </w:tc>
        <w:tc>
          <w:tcPr>
            <w:tcW w:w="113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01D7" w:rsidRDefault="00A4694C">
            <w:r w:rsidRPr="00A4694C">
              <w:rPr>
                <w:color w:val="auto"/>
                <w:sz w:val="20"/>
                <w:szCs w:val="20"/>
              </w:rPr>
              <w:t>15/05</w:t>
            </w:r>
          </w:p>
        </w:tc>
      </w:tr>
      <w:tr w:rsidR="007D01D7" w:rsidTr="007D01D7">
        <w:trPr>
          <w:trHeight w:val="460"/>
        </w:trPr>
        <w:tc>
          <w:tcPr>
            <w:tcW w:w="4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6F4E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D01D7" w:rsidRDefault="007D01D7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2</w:t>
            </w:r>
          </w:p>
        </w:tc>
        <w:tc>
          <w:tcPr>
            <w:tcW w:w="3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01D7" w:rsidRDefault="00A4694C">
            <w:r>
              <w:t>Criação dos relatórios atrasados</w:t>
            </w:r>
          </w:p>
        </w:tc>
        <w:tc>
          <w:tcPr>
            <w:tcW w:w="496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01D7" w:rsidRDefault="00A4694C">
            <w:r>
              <w:t xml:space="preserve">Igor Albuquerque </w:t>
            </w:r>
            <w:proofErr w:type="spellStart"/>
            <w:r>
              <w:t>Uiehara</w:t>
            </w:r>
            <w:proofErr w:type="spellEnd"/>
          </w:p>
        </w:tc>
        <w:tc>
          <w:tcPr>
            <w:tcW w:w="113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01D7" w:rsidRDefault="00A4694C">
            <w:r w:rsidRPr="00A4694C">
              <w:rPr>
                <w:color w:val="auto"/>
                <w:sz w:val="20"/>
                <w:szCs w:val="20"/>
              </w:rPr>
              <w:t>15/05</w:t>
            </w:r>
          </w:p>
        </w:tc>
      </w:tr>
      <w:tr w:rsidR="007D01D7" w:rsidTr="007D01D7">
        <w:trPr>
          <w:trHeight w:val="460"/>
        </w:trPr>
        <w:tc>
          <w:tcPr>
            <w:tcW w:w="4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6F4E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D01D7" w:rsidRDefault="007D01D7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3</w:t>
            </w:r>
          </w:p>
        </w:tc>
        <w:tc>
          <w:tcPr>
            <w:tcW w:w="3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01D7" w:rsidRDefault="00A4694C">
            <w:r>
              <w:t>Criação do documento visão</w:t>
            </w:r>
          </w:p>
        </w:tc>
        <w:tc>
          <w:tcPr>
            <w:tcW w:w="496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01D7" w:rsidRDefault="00A4694C">
            <w:proofErr w:type="spellStart"/>
            <w:r>
              <w:t>Kelvyn</w:t>
            </w:r>
            <w:proofErr w:type="spellEnd"/>
            <w:r>
              <w:t xml:space="preserve"> Santana de </w:t>
            </w:r>
            <w:proofErr w:type="spellStart"/>
            <w:r>
              <w:t>Goes</w:t>
            </w:r>
            <w:proofErr w:type="spellEnd"/>
            <w:r>
              <w:t xml:space="preserve"> Vieira</w:t>
            </w:r>
          </w:p>
        </w:tc>
        <w:tc>
          <w:tcPr>
            <w:tcW w:w="113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01D7" w:rsidRDefault="00A4694C">
            <w:r w:rsidRPr="00A4694C">
              <w:rPr>
                <w:color w:val="auto"/>
                <w:sz w:val="20"/>
                <w:szCs w:val="20"/>
              </w:rPr>
              <w:t>15/05</w:t>
            </w:r>
          </w:p>
        </w:tc>
      </w:tr>
      <w:tr w:rsidR="007D01D7" w:rsidTr="007D01D7">
        <w:trPr>
          <w:trHeight w:val="460"/>
        </w:trPr>
        <w:tc>
          <w:tcPr>
            <w:tcW w:w="4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6F4E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D01D7" w:rsidRDefault="007D01D7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4</w:t>
            </w:r>
          </w:p>
        </w:tc>
        <w:tc>
          <w:tcPr>
            <w:tcW w:w="3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01D7" w:rsidRDefault="00A4694C">
            <w:r>
              <w:t>Fazer</w:t>
            </w:r>
            <w:r>
              <w:t xml:space="preserve"> a ata da reunião</w:t>
            </w:r>
            <w:r>
              <w:t xml:space="preserve"> anterior</w:t>
            </w:r>
          </w:p>
        </w:tc>
        <w:tc>
          <w:tcPr>
            <w:tcW w:w="496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01D7" w:rsidRDefault="00A4694C">
            <w:r>
              <w:t xml:space="preserve">Miguel </w:t>
            </w:r>
            <w:proofErr w:type="spellStart"/>
            <w:r>
              <w:t>Belizario</w:t>
            </w:r>
            <w:proofErr w:type="spellEnd"/>
            <w:r>
              <w:t xml:space="preserve"> Amaro Lopes</w:t>
            </w:r>
          </w:p>
        </w:tc>
        <w:tc>
          <w:tcPr>
            <w:tcW w:w="113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01D7" w:rsidRDefault="00A4694C">
            <w:r w:rsidRPr="00A4694C">
              <w:rPr>
                <w:color w:val="auto"/>
                <w:sz w:val="20"/>
                <w:szCs w:val="20"/>
              </w:rPr>
              <w:t>15/05</w:t>
            </w:r>
          </w:p>
        </w:tc>
      </w:tr>
    </w:tbl>
    <w:p w:rsidR="007D01D7" w:rsidRDefault="007D01D7">
      <w:pPr>
        <w:spacing w:line="160" w:lineRule="auto"/>
        <w:rPr>
          <w:sz w:val="16"/>
          <w:szCs w:val="16"/>
        </w:rPr>
      </w:pPr>
    </w:p>
    <w:p w:rsidR="007D01D7" w:rsidRDefault="007D01D7">
      <w:pPr>
        <w:spacing w:line="160" w:lineRule="auto"/>
        <w:rPr>
          <w:sz w:val="16"/>
          <w:szCs w:val="16"/>
        </w:rPr>
      </w:pPr>
    </w:p>
    <w:p w:rsidR="007D01D7" w:rsidRDefault="007D01D7">
      <w:pPr>
        <w:spacing w:line="160" w:lineRule="auto"/>
      </w:pPr>
    </w:p>
    <w:p w:rsidR="009E7E8A" w:rsidRDefault="00942D3C">
      <w:pPr>
        <w:shd w:val="clear" w:color="auto" w:fill="E8520A"/>
        <w:spacing w:before="240"/>
      </w:pPr>
      <w:r>
        <w:rPr>
          <w:b/>
          <w:bCs/>
          <w:color w:val="FFFFFF"/>
        </w:rPr>
        <w:t xml:space="preserve">  ⏳  6. PENDÊNCIAS DE REUNIÕES ANTERIORES</w:t>
      </w:r>
    </w:p>
    <w:p w:rsidR="009E7E8A" w:rsidRDefault="009E7E8A">
      <w:pPr>
        <w:spacing w:line="100" w:lineRule="auto"/>
      </w:pP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3680"/>
        <w:gridCol w:w="1800"/>
        <w:gridCol w:w="2257"/>
        <w:gridCol w:w="1559"/>
      </w:tblGrid>
      <w:tr w:rsidR="009E7E8A" w:rsidTr="007D01D7">
        <w:trPr>
          <w:tblHeader/>
        </w:trPr>
        <w:tc>
          <w:tcPr>
            <w:tcW w:w="480" w:type="dxa"/>
            <w:tcBorders>
              <w:top w:val="single" w:sz="4" w:space="0" w:color="B33D00"/>
              <w:left w:val="single" w:sz="4" w:space="0" w:color="B33D00"/>
              <w:bottom w:val="single" w:sz="4" w:space="0" w:color="B33D00"/>
              <w:right w:val="single" w:sz="4" w:space="0" w:color="B33D00"/>
            </w:tcBorders>
            <w:shd w:val="clear" w:color="auto" w:fill="B33D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E8A" w:rsidRDefault="00942D3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Nº</w:t>
            </w:r>
          </w:p>
        </w:tc>
        <w:tc>
          <w:tcPr>
            <w:tcW w:w="3680" w:type="dxa"/>
            <w:tcBorders>
              <w:top w:val="single" w:sz="4" w:space="0" w:color="B33D00"/>
              <w:left w:val="single" w:sz="4" w:space="0" w:color="B33D00"/>
              <w:bottom w:val="single" w:sz="4" w:space="0" w:color="B33D00"/>
              <w:right w:val="single" w:sz="4" w:space="0" w:color="B33D00"/>
            </w:tcBorders>
            <w:shd w:val="clear" w:color="auto" w:fill="B33D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E8A" w:rsidRDefault="00942D3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Pendência</w:t>
            </w:r>
          </w:p>
        </w:tc>
        <w:tc>
          <w:tcPr>
            <w:tcW w:w="1800" w:type="dxa"/>
            <w:tcBorders>
              <w:top w:val="single" w:sz="4" w:space="0" w:color="B33D00"/>
              <w:left w:val="single" w:sz="4" w:space="0" w:color="B33D00"/>
              <w:bottom w:val="single" w:sz="4" w:space="0" w:color="B33D00"/>
              <w:right w:val="single" w:sz="4" w:space="0" w:color="B33D00"/>
            </w:tcBorders>
            <w:shd w:val="clear" w:color="auto" w:fill="B33D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E8A" w:rsidRDefault="00942D3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Responsável</w:t>
            </w:r>
          </w:p>
        </w:tc>
        <w:tc>
          <w:tcPr>
            <w:tcW w:w="2257" w:type="dxa"/>
            <w:tcBorders>
              <w:top w:val="single" w:sz="4" w:space="0" w:color="B33D00"/>
              <w:left w:val="single" w:sz="4" w:space="0" w:color="B33D00"/>
              <w:bottom w:val="single" w:sz="4" w:space="0" w:color="B33D00"/>
              <w:right w:val="single" w:sz="4" w:space="0" w:color="B33D00"/>
            </w:tcBorders>
            <w:shd w:val="clear" w:color="auto" w:fill="B33D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E8A" w:rsidRDefault="00942D3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Prazo Original</w:t>
            </w:r>
          </w:p>
        </w:tc>
        <w:tc>
          <w:tcPr>
            <w:tcW w:w="1559" w:type="dxa"/>
            <w:tcBorders>
              <w:top w:val="single" w:sz="4" w:space="0" w:color="B33D00"/>
              <w:left w:val="single" w:sz="4" w:space="0" w:color="B33D00"/>
              <w:bottom w:val="single" w:sz="4" w:space="0" w:color="B33D00"/>
              <w:right w:val="single" w:sz="4" w:space="0" w:color="B33D00"/>
            </w:tcBorders>
            <w:shd w:val="clear" w:color="auto" w:fill="B33D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E8A" w:rsidRDefault="00942D3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Situação Atual</w:t>
            </w:r>
          </w:p>
        </w:tc>
      </w:tr>
      <w:tr w:rsidR="009E7E8A" w:rsidTr="007D01D7">
        <w:trPr>
          <w:trHeight w:val="400"/>
        </w:trPr>
        <w:tc>
          <w:tcPr>
            <w:tcW w:w="4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E8A" w:rsidRDefault="00F82E46">
            <w:r>
              <w:t>1</w:t>
            </w:r>
          </w:p>
        </w:tc>
        <w:tc>
          <w:tcPr>
            <w:tcW w:w="3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E8A" w:rsidRDefault="00A4694C">
            <w:r>
              <w:t xml:space="preserve">Cumprimento da pesquisa/analise de campo </w:t>
            </w:r>
          </w:p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E8A" w:rsidRDefault="00A4694C">
            <w:r>
              <w:t>Miguel</w:t>
            </w:r>
            <w:r>
              <w:t>, Bruno</w:t>
            </w:r>
          </w:p>
        </w:tc>
        <w:tc>
          <w:tcPr>
            <w:tcW w:w="225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E8A" w:rsidRDefault="00A4694C">
            <w:r>
              <w:t>0</w:t>
            </w:r>
            <w:r w:rsidR="00F82E46">
              <w:t>7</w:t>
            </w:r>
            <w:r>
              <w:t>/05</w:t>
            </w:r>
          </w:p>
        </w:tc>
        <w:tc>
          <w:tcPr>
            <w:tcW w:w="155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E8A" w:rsidRDefault="00A4694C">
            <w:proofErr w:type="spellStart"/>
            <w:r>
              <w:t>Concluido</w:t>
            </w:r>
            <w:proofErr w:type="spellEnd"/>
          </w:p>
        </w:tc>
      </w:tr>
      <w:tr w:rsidR="009E7E8A" w:rsidTr="007D01D7">
        <w:trPr>
          <w:trHeight w:val="400"/>
        </w:trPr>
        <w:tc>
          <w:tcPr>
            <w:tcW w:w="4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E8A" w:rsidRDefault="00F82E46">
            <w:r>
              <w:t>2</w:t>
            </w:r>
          </w:p>
        </w:tc>
        <w:tc>
          <w:tcPr>
            <w:tcW w:w="3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E8A" w:rsidRDefault="00A4694C">
            <w:r>
              <w:t xml:space="preserve">Prototipação de telas e </w:t>
            </w:r>
            <w:proofErr w:type="gramStart"/>
            <w:r>
              <w:t>requisitos(</w:t>
            </w:r>
            <w:proofErr w:type="gramEnd"/>
            <w:r>
              <w:t>Funcionais e não funcionais</w:t>
            </w:r>
          </w:p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E8A" w:rsidRDefault="00F82E46">
            <w:r>
              <w:t>Igor</w:t>
            </w:r>
            <w:r>
              <w:t xml:space="preserve">, </w:t>
            </w:r>
            <w:proofErr w:type="spellStart"/>
            <w:r>
              <w:t>Kelvyn</w:t>
            </w:r>
            <w:proofErr w:type="spellEnd"/>
            <w:r>
              <w:t xml:space="preserve">, </w:t>
            </w:r>
            <w:r>
              <w:t>Miguel</w:t>
            </w:r>
          </w:p>
        </w:tc>
        <w:tc>
          <w:tcPr>
            <w:tcW w:w="225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E8A" w:rsidRDefault="00F82E46">
            <w:r>
              <w:t>03/05</w:t>
            </w:r>
          </w:p>
        </w:tc>
        <w:tc>
          <w:tcPr>
            <w:tcW w:w="155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E8A" w:rsidRDefault="00F82E46">
            <w:proofErr w:type="spellStart"/>
            <w:r>
              <w:t>concluido</w:t>
            </w:r>
            <w:proofErr w:type="spellEnd"/>
          </w:p>
        </w:tc>
      </w:tr>
    </w:tbl>
    <w:p w:rsidR="009E7E8A" w:rsidRDefault="00942D3C">
      <w:pPr>
        <w:spacing w:line="160" w:lineRule="auto"/>
      </w:pPr>
      <w:r>
        <w:rPr>
          <w:sz w:val="16"/>
          <w:szCs w:val="16"/>
        </w:rPr>
        <w:t xml:space="preserve"> </w:t>
      </w:r>
    </w:p>
    <w:p w:rsidR="009E7E8A" w:rsidRDefault="00942D3C">
      <w:pPr>
        <w:shd w:val="clear" w:color="auto" w:fill="E8520A"/>
        <w:spacing w:before="240"/>
      </w:pPr>
      <w:r>
        <w:rPr>
          <w:b/>
          <w:bCs/>
          <w:color w:val="FFFFFF"/>
        </w:rPr>
        <w:t xml:space="preserve">  </w:t>
      </w:r>
      <w:r>
        <w:rPr>
          <w:b/>
          <w:bCs/>
          <w:color w:val="FFFFFF"/>
        </w:rPr>
        <w:t>📅</w:t>
      </w:r>
      <w:r>
        <w:rPr>
          <w:b/>
          <w:bCs/>
          <w:color w:val="FFFFFF"/>
        </w:rPr>
        <w:t xml:space="preserve">  7. PRÓXIMA REUNIÃO</w:t>
      </w:r>
    </w:p>
    <w:p w:rsidR="009E7E8A" w:rsidRDefault="00942D3C">
      <w:pPr>
        <w:pBdr>
          <w:left w:val="single" w:sz="16" w:space="1" w:color="E8520A"/>
        </w:pBdr>
        <w:shd w:val="clear" w:color="auto" w:fill="FDE8D8"/>
        <w:spacing w:before="80" w:after="80"/>
        <w:ind w:left="160"/>
      </w:pPr>
      <w:r>
        <w:rPr>
          <w:i/>
          <w:iCs/>
          <w:color w:val="B33D00"/>
          <w:sz w:val="19"/>
          <w:szCs w:val="19"/>
        </w:rPr>
        <w:lastRenderedPageBreak/>
        <w:t xml:space="preserve">  Se definida, registre a data, horário e pauta prevista. Isso garante que todos saiam alinhados sobre o próximo encontro.</w:t>
      </w:r>
    </w:p>
    <w:p w:rsidR="009E7E8A" w:rsidRDefault="00942D3C">
      <w:pPr>
        <w:spacing w:line="100" w:lineRule="auto"/>
      </w:pPr>
      <w:r>
        <w:rPr>
          <w:sz w:val="10"/>
          <w:szCs w:val="10"/>
        </w:rPr>
        <w:t xml:space="preserve"> </w:t>
      </w:r>
    </w:p>
    <w:tbl>
      <w:tblPr>
        <w:tblW w:w="8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6960"/>
      </w:tblGrid>
      <w:tr w:rsidR="009E7E8A">
        <w:tc>
          <w:tcPr>
            <w:tcW w:w="1600" w:type="dxa"/>
            <w:tcBorders>
              <w:top w:val="single" w:sz="4" w:space="0" w:color="F5B48A"/>
              <w:left w:val="single" w:sz="4" w:space="0" w:color="F5B48A"/>
              <w:bottom w:val="single" w:sz="4" w:space="0" w:color="F5B48A"/>
              <w:right w:val="single" w:sz="4" w:space="0" w:color="F5B48A"/>
            </w:tcBorders>
            <w:shd w:val="clear" w:color="auto" w:fill="FDE8D8"/>
            <w:tcMar>
              <w:top w:w="90" w:type="dxa"/>
              <w:left w:w="140" w:type="dxa"/>
              <w:bottom w:w="90" w:type="dxa"/>
              <w:right w:w="100" w:type="dxa"/>
            </w:tcMar>
          </w:tcPr>
          <w:p w:rsidR="009E7E8A" w:rsidRDefault="00942D3C">
            <w:r>
              <w:rPr>
                <w:b/>
                <w:bCs/>
                <w:color w:val="B33D00"/>
                <w:sz w:val="19"/>
                <w:szCs w:val="19"/>
              </w:rPr>
              <w:t>Data prevista</w:t>
            </w:r>
          </w:p>
        </w:tc>
        <w:tc>
          <w:tcPr>
            <w:tcW w:w="6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9E7E8A" w:rsidRPr="00F82E46" w:rsidRDefault="00F82E46">
            <w:pPr>
              <w:rPr>
                <w:color w:val="auto"/>
              </w:rPr>
            </w:pPr>
            <w:r>
              <w:rPr>
                <w:i/>
                <w:iCs/>
                <w:color w:val="auto"/>
                <w:sz w:val="19"/>
                <w:szCs w:val="19"/>
              </w:rPr>
              <w:t>22</w:t>
            </w:r>
            <w:r w:rsidRPr="00F82E46">
              <w:rPr>
                <w:i/>
                <w:iCs/>
                <w:color w:val="auto"/>
                <w:sz w:val="19"/>
                <w:szCs w:val="19"/>
              </w:rPr>
              <w:t>/05/2026</w:t>
            </w:r>
          </w:p>
        </w:tc>
      </w:tr>
      <w:tr w:rsidR="009E7E8A">
        <w:tc>
          <w:tcPr>
            <w:tcW w:w="1600" w:type="dxa"/>
            <w:tcBorders>
              <w:top w:val="single" w:sz="4" w:space="0" w:color="F5B48A"/>
              <w:left w:val="single" w:sz="4" w:space="0" w:color="F5B48A"/>
              <w:bottom w:val="single" w:sz="4" w:space="0" w:color="F5B48A"/>
              <w:right w:val="single" w:sz="4" w:space="0" w:color="F5B48A"/>
            </w:tcBorders>
            <w:shd w:val="clear" w:color="auto" w:fill="FDE8D8"/>
            <w:tcMar>
              <w:top w:w="90" w:type="dxa"/>
              <w:left w:w="140" w:type="dxa"/>
              <w:bottom w:w="90" w:type="dxa"/>
              <w:right w:w="100" w:type="dxa"/>
            </w:tcMar>
          </w:tcPr>
          <w:p w:rsidR="009E7E8A" w:rsidRDefault="00942D3C">
            <w:r>
              <w:rPr>
                <w:b/>
                <w:bCs/>
                <w:color w:val="B33D00"/>
                <w:sz w:val="19"/>
                <w:szCs w:val="19"/>
              </w:rPr>
              <w:t>Horário</w:t>
            </w:r>
          </w:p>
        </w:tc>
        <w:tc>
          <w:tcPr>
            <w:tcW w:w="6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9E7E8A" w:rsidRDefault="00F82E46">
            <w:r>
              <w:rPr>
                <w:i/>
                <w:iCs/>
                <w:color w:val="auto"/>
                <w:sz w:val="19"/>
                <w:szCs w:val="19"/>
              </w:rPr>
              <w:t xml:space="preserve">19:10 </w:t>
            </w:r>
            <w:r w:rsidR="00942D3C" w:rsidRPr="00F82E46">
              <w:rPr>
                <w:i/>
                <w:iCs/>
                <w:color w:val="auto"/>
                <w:sz w:val="19"/>
                <w:szCs w:val="19"/>
              </w:rPr>
              <w:t xml:space="preserve">às </w:t>
            </w:r>
            <w:r>
              <w:rPr>
                <w:i/>
                <w:iCs/>
                <w:color w:val="auto"/>
                <w:sz w:val="19"/>
                <w:szCs w:val="19"/>
              </w:rPr>
              <w:t>19:20</w:t>
            </w:r>
          </w:p>
        </w:tc>
      </w:tr>
      <w:tr w:rsidR="009E7E8A">
        <w:tc>
          <w:tcPr>
            <w:tcW w:w="1600" w:type="dxa"/>
            <w:tcBorders>
              <w:top w:val="single" w:sz="4" w:space="0" w:color="F5B48A"/>
              <w:left w:val="single" w:sz="4" w:space="0" w:color="F5B48A"/>
              <w:bottom w:val="single" w:sz="4" w:space="0" w:color="F5B48A"/>
              <w:right w:val="single" w:sz="4" w:space="0" w:color="F5B48A"/>
            </w:tcBorders>
            <w:shd w:val="clear" w:color="auto" w:fill="FDE8D8"/>
            <w:tcMar>
              <w:top w:w="90" w:type="dxa"/>
              <w:left w:w="140" w:type="dxa"/>
              <w:bottom w:w="90" w:type="dxa"/>
              <w:right w:w="100" w:type="dxa"/>
            </w:tcMar>
          </w:tcPr>
          <w:p w:rsidR="009E7E8A" w:rsidRDefault="00942D3C">
            <w:r>
              <w:rPr>
                <w:b/>
                <w:bCs/>
                <w:color w:val="B33D00"/>
                <w:sz w:val="19"/>
                <w:szCs w:val="19"/>
              </w:rPr>
              <w:t>Local / Link</w:t>
            </w:r>
          </w:p>
        </w:tc>
        <w:tc>
          <w:tcPr>
            <w:tcW w:w="6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9E7E8A" w:rsidRDefault="00942D3C">
            <w:r w:rsidRPr="00F82E46">
              <w:rPr>
                <w:i/>
                <w:iCs/>
                <w:color w:val="auto"/>
                <w:sz w:val="19"/>
                <w:szCs w:val="19"/>
              </w:rPr>
              <w:t>Presencial</w:t>
            </w:r>
            <w:r w:rsidR="00F82E46">
              <w:rPr>
                <w:i/>
                <w:iCs/>
                <w:color w:val="auto"/>
                <w:sz w:val="19"/>
                <w:szCs w:val="19"/>
              </w:rPr>
              <w:t xml:space="preserve"> </w:t>
            </w:r>
            <w:r w:rsidR="00F82E46">
              <w:rPr>
                <w:i/>
                <w:iCs/>
                <w:color w:val="auto"/>
                <w:sz w:val="19"/>
                <w:szCs w:val="19"/>
              </w:rPr>
              <w:t xml:space="preserve">Local: </w:t>
            </w:r>
            <w:r w:rsidR="00F82E46" w:rsidRPr="00257E4D">
              <w:rPr>
                <w:i/>
                <w:iCs/>
                <w:color w:val="auto"/>
                <w:sz w:val="19"/>
                <w:szCs w:val="19"/>
              </w:rPr>
              <w:t xml:space="preserve">Sala </w:t>
            </w:r>
            <w:proofErr w:type="gramStart"/>
            <w:r w:rsidR="00F82E46" w:rsidRPr="00257E4D">
              <w:rPr>
                <w:i/>
                <w:iCs/>
                <w:color w:val="auto"/>
                <w:sz w:val="19"/>
                <w:szCs w:val="19"/>
              </w:rPr>
              <w:t>9  –</w:t>
            </w:r>
            <w:proofErr w:type="gramEnd"/>
            <w:r w:rsidR="00F82E46" w:rsidRPr="00257E4D">
              <w:rPr>
                <w:i/>
                <w:iCs/>
                <w:color w:val="auto"/>
                <w:sz w:val="19"/>
                <w:szCs w:val="19"/>
              </w:rPr>
              <w:t xml:space="preserve"> Prédio 10 / Presencial</w:t>
            </w:r>
          </w:p>
        </w:tc>
      </w:tr>
      <w:tr w:rsidR="009E7E8A" w:rsidTr="00F82E46">
        <w:trPr>
          <w:trHeight w:val="370"/>
        </w:trPr>
        <w:tc>
          <w:tcPr>
            <w:tcW w:w="1600" w:type="dxa"/>
            <w:tcBorders>
              <w:top w:val="single" w:sz="4" w:space="0" w:color="F5B48A"/>
              <w:left w:val="single" w:sz="4" w:space="0" w:color="F5B48A"/>
              <w:bottom w:val="single" w:sz="4" w:space="0" w:color="F5B48A"/>
              <w:right w:val="single" w:sz="4" w:space="0" w:color="F5B48A"/>
            </w:tcBorders>
            <w:shd w:val="clear" w:color="auto" w:fill="FDE8D8"/>
            <w:tcMar>
              <w:top w:w="90" w:type="dxa"/>
              <w:left w:w="140" w:type="dxa"/>
              <w:bottom w:w="90" w:type="dxa"/>
              <w:right w:w="100" w:type="dxa"/>
            </w:tcMar>
          </w:tcPr>
          <w:p w:rsidR="009E7E8A" w:rsidRDefault="00942D3C">
            <w:r>
              <w:rPr>
                <w:b/>
                <w:bCs/>
                <w:color w:val="B33D00"/>
                <w:sz w:val="19"/>
                <w:szCs w:val="19"/>
              </w:rPr>
              <w:t>Pauta prevista</w:t>
            </w:r>
          </w:p>
        </w:tc>
        <w:tc>
          <w:tcPr>
            <w:tcW w:w="6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9E7E8A" w:rsidRPr="00F82E46" w:rsidRDefault="00F82E46">
            <w:pPr>
              <w:rPr>
                <w:color w:val="auto"/>
              </w:rPr>
            </w:pPr>
            <w:r>
              <w:rPr>
                <w:i/>
                <w:iCs/>
                <w:color w:val="auto"/>
                <w:sz w:val="19"/>
                <w:szCs w:val="19"/>
              </w:rPr>
              <w:t>Feedback da prototipação</w:t>
            </w:r>
          </w:p>
        </w:tc>
      </w:tr>
    </w:tbl>
    <w:p w:rsidR="009E7E8A" w:rsidRDefault="00942D3C">
      <w:pPr>
        <w:spacing w:line="200" w:lineRule="auto"/>
      </w:pPr>
      <w:r>
        <w:rPr>
          <w:sz w:val="20"/>
          <w:szCs w:val="20"/>
        </w:rPr>
        <w:t xml:space="preserve"> </w:t>
      </w:r>
    </w:p>
    <w:p w:rsidR="009E7E8A" w:rsidRDefault="00942D3C">
      <w:pPr>
        <w:shd w:val="clear" w:color="auto" w:fill="E8520A"/>
        <w:spacing w:before="240"/>
      </w:pPr>
      <w:r>
        <w:rPr>
          <w:b/>
          <w:bCs/>
          <w:color w:val="FFFFFF"/>
        </w:rPr>
        <w:t xml:space="preserve">  ✍</w:t>
      </w:r>
      <w:r>
        <w:rPr>
          <w:b/>
          <w:bCs/>
          <w:color w:val="FFFFFF"/>
        </w:rPr>
        <w:t>️</w:t>
      </w:r>
      <w:r>
        <w:rPr>
          <w:b/>
          <w:bCs/>
          <w:color w:val="FFFFFF"/>
        </w:rPr>
        <w:t xml:space="preserve">  8. APROVAÇÃO E ASSINATURAS</w:t>
      </w:r>
    </w:p>
    <w:p w:rsidR="009E7E8A" w:rsidRDefault="00942D3C">
      <w:pPr>
        <w:pBdr>
          <w:left w:val="single" w:sz="16" w:space="1" w:color="E8520A"/>
        </w:pBdr>
        <w:shd w:val="clear" w:color="auto" w:fill="FDE8D8"/>
        <w:spacing w:before="80" w:after="80"/>
        <w:ind w:left="160"/>
      </w:pPr>
      <w:r>
        <w:rPr>
          <w:i/>
          <w:iCs/>
          <w:color w:val="B33D00"/>
          <w:sz w:val="19"/>
          <w:szCs w:val="19"/>
        </w:rPr>
        <w:t xml:space="preserve">  A ata deve ser validada pelo Redator e pelo Responsável do grupo. Em reuniões com o client</w:t>
      </w:r>
      <w:r w:rsidR="007D01D7">
        <w:rPr>
          <w:i/>
          <w:iCs/>
          <w:color w:val="B33D00"/>
          <w:sz w:val="19"/>
          <w:szCs w:val="19"/>
        </w:rPr>
        <w:t>e</w:t>
      </w:r>
      <w:r>
        <w:rPr>
          <w:i/>
          <w:iCs/>
          <w:color w:val="B33D00"/>
          <w:sz w:val="19"/>
          <w:szCs w:val="19"/>
        </w:rPr>
        <w:t>, solicite a assinatura ou confirmação por e-mail.</w:t>
      </w:r>
    </w:p>
    <w:p w:rsidR="009E7E8A" w:rsidRDefault="00942D3C">
      <w:pPr>
        <w:spacing w:line="120" w:lineRule="auto"/>
      </w:pPr>
      <w:r>
        <w:rPr>
          <w:sz w:val="12"/>
          <w:szCs w:val="12"/>
        </w:rPr>
        <w:t xml:space="preserve"> </w:t>
      </w:r>
    </w:p>
    <w:tbl>
      <w:tblPr>
        <w:tblW w:w="8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53"/>
        <w:gridCol w:w="2854"/>
        <w:gridCol w:w="2853"/>
      </w:tblGrid>
      <w:tr w:rsidR="009E7E8A">
        <w:tc>
          <w:tcPr>
            <w:tcW w:w="28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:rsidR="009E7E8A" w:rsidRDefault="00942D3C">
            <w:pPr>
              <w:pBdr>
                <w:bottom w:val="single" w:sz="5" w:space="1" w:color="DDDDDD"/>
              </w:pBdr>
              <w:spacing w:before="400" w:after="60"/>
            </w:pPr>
            <w:r>
              <w:t xml:space="preserve"> </w:t>
            </w:r>
            <w:r w:rsidR="00F82E46">
              <w:t xml:space="preserve">Bruno </w:t>
            </w:r>
            <w:proofErr w:type="spellStart"/>
            <w:r w:rsidR="00F82E46">
              <w:t>ds</w:t>
            </w:r>
            <w:proofErr w:type="spellEnd"/>
            <w:r w:rsidR="00F82E46">
              <w:t xml:space="preserve"> Santos Domingues/ 0030482613040</w:t>
            </w:r>
          </w:p>
          <w:p w:rsidR="009E7E8A" w:rsidRDefault="00942D3C">
            <w:pPr>
              <w:jc w:val="center"/>
            </w:pPr>
            <w:r>
              <w:rPr>
                <w:b/>
                <w:bCs/>
                <w:color w:val="E8520A"/>
                <w:sz w:val="19"/>
                <w:szCs w:val="19"/>
              </w:rPr>
              <w:t>Redator(a)</w:t>
            </w:r>
          </w:p>
          <w:p w:rsidR="009E7E8A" w:rsidRDefault="00942D3C">
            <w:pPr>
              <w:jc w:val="center"/>
            </w:pPr>
            <w:r>
              <w:rPr>
                <w:i/>
                <w:iCs/>
                <w:color w:val="AAAAAA"/>
                <w:sz w:val="17"/>
                <w:szCs w:val="17"/>
              </w:rPr>
              <w:t>Nome completo / RA</w:t>
            </w:r>
          </w:p>
        </w:tc>
        <w:tc>
          <w:tcPr>
            <w:tcW w:w="28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:rsidR="009E7E8A" w:rsidRDefault="00942D3C">
            <w:pPr>
              <w:pBdr>
                <w:bottom w:val="single" w:sz="5" w:space="1" w:color="DDDDDD"/>
              </w:pBdr>
              <w:spacing w:before="400" w:after="60"/>
            </w:pPr>
            <w:r>
              <w:t xml:space="preserve"> </w:t>
            </w:r>
            <w:proofErr w:type="spellStart"/>
            <w:r w:rsidR="00F82E46">
              <w:t>Kelvyn</w:t>
            </w:r>
            <w:proofErr w:type="spellEnd"/>
            <w:r w:rsidR="00F82E46">
              <w:t xml:space="preserve"> Santana de </w:t>
            </w:r>
            <w:proofErr w:type="spellStart"/>
            <w:r w:rsidR="00F82E46">
              <w:t>Goes</w:t>
            </w:r>
            <w:proofErr w:type="spellEnd"/>
            <w:r w:rsidR="00F82E46">
              <w:t xml:space="preserve"> Vieira</w:t>
            </w:r>
            <w:r w:rsidR="00F82E46">
              <w:t>/ 0030482613030</w:t>
            </w:r>
          </w:p>
          <w:p w:rsidR="009E7E8A" w:rsidRDefault="00942D3C">
            <w:pPr>
              <w:jc w:val="center"/>
            </w:pPr>
            <w:r>
              <w:rPr>
                <w:b/>
                <w:bCs/>
                <w:color w:val="E8520A"/>
                <w:sz w:val="19"/>
                <w:szCs w:val="19"/>
              </w:rPr>
              <w:t>Responsável do Grupo</w:t>
            </w:r>
          </w:p>
          <w:p w:rsidR="009E7E8A" w:rsidRDefault="00942D3C">
            <w:pPr>
              <w:jc w:val="center"/>
            </w:pPr>
            <w:r>
              <w:rPr>
                <w:i/>
                <w:iCs/>
                <w:color w:val="AAAAAA"/>
                <w:sz w:val="17"/>
                <w:szCs w:val="17"/>
              </w:rPr>
              <w:t>Nome completo / RA</w:t>
            </w:r>
          </w:p>
        </w:tc>
        <w:tc>
          <w:tcPr>
            <w:tcW w:w="28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:rsidR="009E7E8A" w:rsidRDefault="00942D3C">
            <w:pPr>
              <w:pBdr>
                <w:bottom w:val="single" w:sz="5" w:space="1" w:color="DDDDDD"/>
              </w:pBdr>
              <w:spacing w:before="400" w:after="60"/>
            </w:pPr>
            <w:r>
              <w:t xml:space="preserve"> </w:t>
            </w:r>
            <w:r w:rsidR="00F82E46">
              <w:t xml:space="preserve">Fabio de Paula </w:t>
            </w:r>
            <w:proofErr w:type="gramStart"/>
            <w:r w:rsidR="00F82E46">
              <w:t>santos</w:t>
            </w:r>
            <w:proofErr w:type="gramEnd"/>
            <w:r w:rsidR="00F82E46">
              <w:t xml:space="preserve">/ Professor da </w:t>
            </w:r>
            <w:proofErr w:type="spellStart"/>
            <w:r w:rsidR="00F82E46">
              <w:t>fatec</w:t>
            </w:r>
            <w:proofErr w:type="spellEnd"/>
          </w:p>
          <w:p w:rsidR="009E7E8A" w:rsidRDefault="00942D3C">
            <w:pPr>
              <w:jc w:val="center"/>
            </w:pPr>
            <w:r>
              <w:rPr>
                <w:b/>
                <w:bCs/>
                <w:color w:val="E8520A"/>
                <w:sz w:val="19"/>
                <w:szCs w:val="19"/>
              </w:rPr>
              <w:t>Cliente / Orientador(a)</w:t>
            </w:r>
          </w:p>
          <w:p w:rsidR="009E7E8A" w:rsidRDefault="00942D3C">
            <w:pPr>
              <w:jc w:val="center"/>
            </w:pPr>
            <w:r>
              <w:rPr>
                <w:i/>
                <w:iCs/>
                <w:color w:val="AAAAAA"/>
                <w:sz w:val="17"/>
                <w:szCs w:val="17"/>
              </w:rPr>
              <w:t>Nome / Cargo (se aplicável)</w:t>
            </w:r>
          </w:p>
        </w:tc>
      </w:tr>
    </w:tbl>
    <w:p w:rsidR="009E7E8A" w:rsidRDefault="00942D3C">
      <w:pPr>
        <w:spacing w:line="160" w:lineRule="auto"/>
      </w:pPr>
      <w:r>
        <w:rPr>
          <w:sz w:val="16"/>
          <w:szCs w:val="16"/>
        </w:rPr>
        <w:t xml:space="preserve"> </w:t>
      </w:r>
      <w:bookmarkStart w:id="0" w:name="_GoBack"/>
      <w:bookmarkEnd w:id="0"/>
    </w:p>
    <w:p w:rsidR="009E7E8A" w:rsidRDefault="00942D3C">
      <w:pPr>
        <w:pBdr>
          <w:bottom w:val="single" w:sz="6" w:space="2" w:color="E8520A"/>
        </w:pBdr>
        <w:spacing w:before="200" w:after="60"/>
      </w:pPr>
      <w:r>
        <w:rPr>
          <w:b/>
          <w:bCs/>
          <w:color w:val="E8520A"/>
        </w:rPr>
        <w:t>Observações / Anotações Livres</w:t>
      </w:r>
    </w:p>
    <w:p w:rsidR="009E7E8A" w:rsidRDefault="00942D3C">
      <w:pPr>
        <w:pBdr>
          <w:bottom w:val="single" w:sz="5" w:space="1" w:color="DDDDDD"/>
        </w:pBdr>
        <w:spacing w:before="60"/>
      </w:pPr>
      <w:r>
        <w:t xml:space="preserve"> </w:t>
      </w:r>
    </w:p>
    <w:p w:rsidR="009E7E8A" w:rsidRDefault="00942D3C">
      <w:pPr>
        <w:pBdr>
          <w:bottom w:val="single" w:sz="5" w:space="1" w:color="DDDDDD"/>
        </w:pBdr>
      </w:pPr>
      <w:r>
        <w:t xml:space="preserve"> </w:t>
      </w:r>
    </w:p>
    <w:p w:rsidR="009E7E8A" w:rsidRDefault="00942D3C">
      <w:pPr>
        <w:pBdr>
          <w:bottom w:val="single" w:sz="5" w:space="1" w:color="DDDDDD"/>
        </w:pBdr>
      </w:pPr>
      <w:r>
        <w:t xml:space="preserve"> </w:t>
      </w:r>
    </w:p>
    <w:p w:rsidR="009E7E8A" w:rsidRDefault="00942D3C">
      <w:pPr>
        <w:spacing w:line="80" w:lineRule="auto"/>
      </w:pPr>
      <w:r>
        <w:rPr>
          <w:sz w:val="8"/>
          <w:szCs w:val="8"/>
        </w:rPr>
        <w:t xml:space="preserve"> </w:t>
      </w:r>
    </w:p>
    <w:sectPr w:rsidR="009E7E8A">
      <w:headerReference w:type="default" r:id="rId10"/>
      <w:footerReference w:type="default" r:id="rId11"/>
      <w:pgSz w:w="11906" w:h="16838"/>
      <w:pgMar w:top="960" w:right="1080" w:bottom="96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42D3C" w:rsidRDefault="00942D3C">
      <w:r>
        <w:separator/>
      </w:r>
    </w:p>
  </w:endnote>
  <w:endnote w:type="continuationSeparator" w:id="0">
    <w:p w:rsidR="00942D3C" w:rsidRDefault="00942D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E7E8A" w:rsidRDefault="00942D3C">
    <w:pPr>
      <w:pBdr>
        <w:top w:val="single" w:sz="6" w:space="3" w:color="E8520A"/>
      </w:pBdr>
      <w:tabs>
        <w:tab w:val="right" w:pos="9026"/>
      </w:tabs>
      <w:spacing w:before="60"/>
    </w:pPr>
    <w:r>
      <w:rPr>
        <w:i/>
        <w:iCs/>
        <w:color w:val="AAAAAA"/>
        <w:sz w:val="16"/>
        <w:szCs w:val="16"/>
      </w:rPr>
      <w:t>Este documento é confidencial ao grupo do projeto.</w:t>
    </w:r>
    <w:r>
      <w:rPr>
        <w:sz w:val="16"/>
        <w:szCs w:val="16"/>
      </w:rPr>
      <w:tab/>
    </w:r>
    <w:r>
      <w:rPr>
        <w:color w:val="AAAAAA"/>
        <w:sz w:val="16"/>
        <w:szCs w:val="16"/>
      </w:rPr>
      <w:t xml:space="preserve">Página </w:t>
    </w:r>
    <w:r>
      <w:rPr>
        <w:color w:val="E8520A"/>
        <w:sz w:val="16"/>
        <w:szCs w:val="16"/>
      </w:rPr>
      <w:fldChar w:fldCharType="begin"/>
    </w:r>
    <w:r>
      <w:rPr>
        <w:color w:val="E8520A"/>
        <w:sz w:val="16"/>
        <w:szCs w:val="16"/>
      </w:rPr>
      <w:instrText>PAGE</w:instrText>
    </w:r>
    <w:r>
      <w:rPr>
        <w:color w:val="E8520A"/>
        <w:sz w:val="16"/>
        <w:szCs w:val="16"/>
      </w:rPr>
      <w:fldChar w:fldCharType="separate"/>
    </w:r>
    <w:r w:rsidR="007D01D7">
      <w:rPr>
        <w:noProof/>
        <w:color w:val="E8520A"/>
        <w:sz w:val="16"/>
        <w:szCs w:val="16"/>
      </w:rPr>
      <w:t>1</w:t>
    </w:r>
    <w:r>
      <w:rPr>
        <w:color w:val="E8520A"/>
        <w:sz w:val="16"/>
        <w:szCs w:val="16"/>
      </w:rPr>
      <w:fldChar w:fldCharType="end"/>
    </w:r>
    <w:r>
      <w:rPr>
        <w:color w:val="AAAAAA"/>
        <w:sz w:val="16"/>
        <w:szCs w:val="16"/>
      </w:rPr>
      <w:t xml:space="preserve"> de </w:t>
    </w:r>
    <w:r>
      <w:rPr>
        <w:color w:val="E8520A"/>
        <w:sz w:val="16"/>
        <w:szCs w:val="16"/>
      </w:rPr>
      <w:fldChar w:fldCharType="begin"/>
    </w:r>
    <w:r>
      <w:rPr>
        <w:color w:val="E8520A"/>
        <w:sz w:val="16"/>
        <w:szCs w:val="16"/>
      </w:rPr>
      <w:instrText>NUMPAGES</w:instrText>
    </w:r>
    <w:r>
      <w:rPr>
        <w:color w:val="E8520A"/>
        <w:sz w:val="16"/>
        <w:szCs w:val="16"/>
      </w:rPr>
      <w:fldChar w:fldCharType="separate"/>
    </w:r>
    <w:r w:rsidR="007D01D7">
      <w:rPr>
        <w:noProof/>
        <w:color w:val="E8520A"/>
        <w:sz w:val="16"/>
        <w:szCs w:val="16"/>
      </w:rPr>
      <w:t>2</w:t>
    </w:r>
    <w:r>
      <w:rPr>
        <w:color w:val="E8520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42D3C" w:rsidRDefault="00942D3C">
      <w:r>
        <w:separator/>
      </w:r>
    </w:p>
  </w:footnote>
  <w:footnote w:type="continuationSeparator" w:id="0">
    <w:p w:rsidR="00942D3C" w:rsidRDefault="00942D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E7E8A" w:rsidRDefault="00942D3C">
    <w:pPr>
      <w:pBdr>
        <w:bottom w:val="single" w:sz="8" w:space="3" w:color="E8520A"/>
      </w:pBdr>
      <w:tabs>
        <w:tab w:val="right" w:pos="9026"/>
      </w:tabs>
      <w:spacing w:after="60"/>
    </w:pPr>
    <w:r>
      <w:rPr>
        <w:b/>
        <w:bCs/>
        <w:color w:val="B33D00"/>
        <w:sz w:val="18"/>
        <w:szCs w:val="18"/>
      </w:rPr>
      <w:t xml:space="preserve">FATEC  </w:t>
    </w:r>
    <w:r w:rsidR="007D01D7">
      <w:rPr>
        <w:b/>
        <w:bCs/>
        <w:color w:val="B33D00"/>
        <w:sz w:val="18"/>
        <w:szCs w:val="18"/>
      </w:rPr>
      <w:t>Sorocaba</w:t>
    </w:r>
    <w:r>
      <w:rPr>
        <w:b/>
        <w:bCs/>
        <w:color w:val="B33D00"/>
        <w:sz w:val="18"/>
        <w:szCs w:val="18"/>
      </w:rPr>
      <w:t>|  Centro Paula Souza</w:t>
    </w:r>
    <w:r>
      <w:rPr>
        <w:sz w:val="18"/>
        <w:szCs w:val="18"/>
      </w:rPr>
      <w:tab/>
    </w:r>
    <w:r>
      <w:rPr>
        <w:color w:val="666666"/>
        <w:sz w:val="18"/>
        <w:szCs w:val="18"/>
      </w:rPr>
      <w:t>Ata de Reunião</w:t>
    </w:r>
    <w:r>
      <w:rPr>
        <w:color w:val="F5B48A"/>
        <w:sz w:val="18"/>
        <w:szCs w:val="18"/>
      </w:rPr>
      <w:t xml:space="preserve">  •  </w:t>
    </w:r>
    <w:r>
      <w:rPr>
        <w:color w:val="666666"/>
        <w:sz w:val="18"/>
        <w:szCs w:val="18"/>
      </w:rPr>
      <w:t>Versão 202</w:t>
    </w:r>
    <w:r w:rsidR="007D01D7">
      <w:rPr>
        <w:color w:val="666666"/>
        <w:sz w:val="18"/>
        <w:szCs w:val="18"/>
      </w:rPr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FC65CB"/>
    <w:multiLevelType w:val="hybridMultilevel"/>
    <w:tmpl w:val="C716188E"/>
    <w:lvl w:ilvl="0" w:tplc="51FA4702">
      <w:start w:val="1"/>
      <w:numFmt w:val="bullet"/>
      <w:lvlText w:val="●"/>
      <w:lvlJc w:val="left"/>
      <w:pPr>
        <w:ind w:left="720" w:hanging="360"/>
      </w:pPr>
    </w:lvl>
    <w:lvl w:ilvl="1" w:tplc="6C1854B2">
      <w:start w:val="1"/>
      <w:numFmt w:val="bullet"/>
      <w:lvlText w:val="○"/>
      <w:lvlJc w:val="left"/>
      <w:pPr>
        <w:ind w:left="1440" w:hanging="360"/>
      </w:pPr>
    </w:lvl>
    <w:lvl w:ilvl="2" w:tplc="A5AE6EEC">
      <w:start w:val="1"/>
      <w:numFmt w:val="bullet"/>
      <w:lvlText w:val="■"/>
      <w:lvlJc w:val="left"/>
      <w:pPr>
        <w:ind w:left="2160" w:hanging="360"/>
      </w:pPr>
    </w:lvl>
    <w:lvl w:ilvl="3" w:tplc="DF4CF02A">
      <w:start w:val="1"/>
      <w:numFmt w:val="bullet"/>
      <w:lvlText w:val="●"/>
      <w:lvlJc w:val="left"/>
      <w:pPr>
        <w:ind w:left="2880" w:hanging="360"/>
      </w:pPr>
    </w:lvl>
    <w:lvl w:ilvl="4" w:tplc="FA0EB29E">
      <w:start w:val="1"/>
      <w:numFmt w:val="bullet"/>
      <w:lvlText w:val="○"/>
      <w:lvlJc w:val="left"/>
      <w:pPr>
        <w:ind w:left="3600" w:hanging="360"/>
      </w:pPr>
    </w:lvl>
    <w:lvl w:ilvl="5" w:tplc="FD206D14">
      <w:start w:val="1"/>
      <w:numFmt w:val="bullet"/>
      <w:lvlText w:val="■"/>
      <w:lvlJc w:val="left"/>
      <w:pPr>
        <w:ind w:left="4320" w:hanging="360"/>
      </w:pPr>
    </w:lvl>
    <w:lvl w:ilvl="6" w:tplc="275084EA">
      <w:start w:val="1"/>
      <w:numFmt w:val="bullet"/>
      <w:lvlText w:val="●"/>
      <w:lvlJc w:val="left"/>
      <w:pPr>
        <w:ind w:left="5040" w:hanging="360"/>
      </w:pPr>
    </w:lvl>
    <w:lvl w:ilvl="7" w:tplc="641CEC80">
      <w:start w:val="1"/>
      <w:numFmt w:val="bullet"/>
      <w:lvlText w:val="●"/>
      <w:lvlJc w:val="left"/>
      <w:pPr>
        <w:ind w:left="5760" w:hanging="360"/>
      </w:pPr>
    </w:lvl>
    <w:lvl w:ilvl="8" w:tplc="9404E5D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6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7E4D"/>
    <w:rsid w:val="00257E4D"/>
    <w:rsid w:val="002910A0"/>
    <w:rsid w:val="00444205"/>
    <w:rsid w:val="00730D9B"/>
    <w:rsid w:val="007D01D7"/>
    <w:rsid w:val="00942D3C"/>
    <w:rsid w:val="009A08BB"/>
    <w:rsid w:val="009E7E8A"/>
    <w:rsid w:val="009F7264"/>
    <w:rsid w:val="00A4694C"/>
    <w:rsid w:val="00F80E13"/>
    <w:rsid w:val="00F82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5A6AE0"/>
  <w15:docId w15:val="{6047FC43-8FCB-47A1-A98C-E69784727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color w:val="333333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7D01D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7D01D7"/>
  </w:style>
  <w:style w:type="paragraph" w:styleId="Rodap">
    <w:name w:val="footer"/>
    <w:basedOn w:val="Normal"/>
    <w:link w:val="RodapChar"/>
    <w:uiPriority w:val="99"/>
    <w:unhideWhenUsed/>
    <w:rsid w:val="007D01D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7D01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luno\Downloads\Modelo%20de%20Ata%20de%20Reunia&#771;o%20PI%201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C82A78646919E4A9B9C63A3CDA0BEC6" ma:contentTypeVersion="3" ma:contentTypeDescription="Crie um novo documento." ma:contentTypeScope="" ma:versionID="86cb0f7a1c76f250c619750022796228">
  <xsd:schema xmlns:xsd="http://www.w3.org/2001/XMLSchema" xmlns:xs="http://www.w3.org/2001/XMLSchema" xmlns:p="http://schemas.microsoft.com/office/2006/metadata/properties" xmlns:ns2="3b7d4ec4-947d-4577-9bb3-22bc43e55488" targetNamespace="http://schemas.microsoft.com/office/2006/metadata/properties" ma:root="true" ma:fieldsID="06246d745ab1c4b1eac044094c8e8112" ns2:_="">
    <xsd:import namespace="3b7d4ec4-947d-4577-9bb3-22bc43e5548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7d4ec4-947d-4577-9bb3-22bc43e5548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F85109D-D62F-4508-877F-6C84734D29CC}"/>
</file>

<file path=customXml/itemProps2.xml><?xml version="1.0" encoding="utf-8"?>
<ds:datastoreItem xmlns:ds="http://schemas.openxmlformats.org/officeDocument/2006/customXml" ds:itemID="{2A509B3A-B8BA-4222-9CD7-5F0DCDEE39B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5FFF5A9-DACE-4A74-AFA0-993891C7C10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Modelo de Ata de Reunião PI 1</Template>
  <TotalTime>51</TotalTime>
  <Pages>3</Pages>
  <Words>507</Words>
  <Characters>2738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Aluno</dc:creator>
  <cp:lastModifiedBy>Aluno</cp:lastModifiedBy>
  <cp:revision>1</cp:revision>
  <dcterms:created xsi:type="dcterms:W3CDTF">2026-05-08T22:28:00Z</dcterms:created>
  <dcterms:modified xsi:type="dcterms:W3CDTF">2026-05-08T23:19:00Z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0x010100CC82A78646919E4A9B9C63A3CDA0BEC6</vt:lpwstr>
  </property>
</Properties>
</file>
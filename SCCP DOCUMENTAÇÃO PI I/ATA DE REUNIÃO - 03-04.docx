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9E7E8A" w:rsidP="007D01D7" w:rsidRDefault="002B6876" w14:paraId="20462E89" wp14:textId="77777777">
      <w:pPr>
        <w:shd w:val="clear" w:color="auto" w:fill="E8520A"/>
        <w:jc w:val="center"/>
      </w:pPr>
      <w:r>
        <w:rPr>
          <w:b/>
          <w:bCs/>
          <w:color w:val="FFFFFF"/>
          <w:sz w:val="48"/>
          <w:szCs w:val="48"/>
        </w:rPr>
        <w:t>ATA DE REUNIÃO</w:t>
      </w:r>
    </w:p>
    <w:p xmlns:wp14="http://schemas.microsoft.com/office/word/2010/wordml" w:rsidR="009E7E8A" w:rsidP="007D01D7" w:rsidRDefault="002B6876" w14:paraId="62EF38DE" wp14:textId="77777777">
      <w:pPr>
        <w:shd w:val="clear" w:color="auto" w:fill="B33D00"/>
        <w:jc w:val="center"/>
      </w:pPr>
      <w:r>
        <w:rPr>
          <w:color w:val="FFFFFF"/>
          <w:sz w:val="20"/>
          <w:szCs w:val="20"/>
        </w:rPr>
        <w:t xml:space="preserve">Registro oficial de reunião de projeto  </w:t>
      </w:r>
      <w:r w:rsidR="007D01D7">
        <w:rPr>
          <w:color w:val="FFFFFF"/>
          <w:sz w:val="20"/>
          <w:szCs w:val="20"/>
        </w:rPr>
        <w:t xml:space="preserve">Integrador 1 </w:t>
      </w:r>
    </w:p>
    <w:p xmlns:wp14="http://schemas.microsoft.com/office/word/2010/wordml" w:rsidR="009E7E8A" w:rsidRDefault="002B6876" w14:paraId="29D6B04F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2B6876" w14:paraId="6D854E61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📋</w:t>
      </w:r>
      <w:r>
        <w:rPr>
          <w:b/>
          <w:bCs/>
          <w:color w:val="FFFFFF"/>
        </w:rPr>
        <w:t xml:space="preserve">  1. INFORMAÇÕES GERAIS DA REUNIÃO</w:t>
      </w:r>
    </w:p>
    <w:p xmlns:wp14="http://schemas.microsoft.com/office/word/2010/wordml" w:rsidR="009E7E8A" w:rsidRDefault="002B6876" w14:paraId="10E2CEE8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Preencha todos os campos antes de iniciar a reunião. Em reuniões híbridas, inclua o link da plataforma.</w:t>
      </w:r>
    </w:p>
    <w:p xmlns:wp14="http://schemas.microsoft.com/office/word/2010/wordml" w:rsidR="009E7E8A" w:rsidRDefault="002B6876" w14:paraId="0A6959E7" wp14:textId="77777777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101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2618"/>
        <w:gridCol w:w="1120"/>
        <w:gridCol w:w="3208"/>
        <w:gridCol w:w="22"/>
        <w:gridCol w:w="881"/>
        <w:gridCol w:w="1172"/>
      </w:tblGrid>
      <w:tr xmlns:wp14="http://schemas.microsoft.com/office/word/2010/wordml" w:rsidR="009E7E8A" w:rsidTr="4709C4E6" w14:paraId="383BEB97" wp14:textId="77777777"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51A59785" wp14:textId="77777777">
            <w:r>
              <w:rPr>
                <w:b/>
                <w:bCs/>
                <w:color w:val="B33D00"/>
                <w:sz w:val="19"/>
                <w:szCs w:val="19"/>
              </w:rPr>
              <w:t>Data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BA6D89" w14:paraId="3BEFBBC9" wp14:textId="52FC1D13">
            <w:r w:rsidR="7EBC4D27">
              <w:rPr/>
              <w:t>03</w:t>
            </w:r>
            <w:r w:rsidR="00A46F0A">
              <w:rPr/>
              <w:t>/0</w:t>
            </w:r>
            <w:r w:rsidR="00BA6D89">
              <w:rPr/>
              <w:t>4</w:t>
            </w:r>
            <w:r w:rsidR="00A46F0A">
              <w:rPr/>
              <w:t>/2026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57DC1D28" wp14:textId="77777777">
            <w:r>
              <w:rPr>
                <w:b/>
                <w:bCs/>
                <w:color w:val="B33D00"/>
                <w:sz w:val="19"/>
                <w:szCs w:val="19"/>
              </w:rPr>
              <w:t>Início</w:t>
            </w:r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5D5E1063" wp14:textId="77777777">
            <w:r>
              <w:t>15:</w:t>
            </w:r>
            <w:r w:rsidR="0052729B">
              <w:t>1</w:t>
            </w:r>
            <w:r w:rsidR="00BA6D89">
              <w:t>0</w:t>
            </w:r>
          </w:p>
        </w:tc>
        <w:tc>
          <w:tcPr>
            <w:tcW w:w="903" w:type="dxa"/>
            <w:gridSpan w:val="2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06DDDE79" wp14:textId="77777777">
            <w:r>
              <w:rPr>
                <w:b/>
                <w:bCs/>
                <w:color w:val="B33D00"/>
                <w:sz w:val="19"/>
                <w:szCs w:val="19"/>
              </w:rPr>
              <w:t>Término</w:t>
            </w:r>
          </w:p>
        </w:tc>
        <w:tc>
          <w:tcPr>
            <w:tcW w:w="117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1D9A0976" wp14:textId="77777777">
            <w:r>
              <w:t>16:0</w:t>
            </w:r>
            <w:r w:rsidR="00BA6D89">
              <w:t>8</w:t>
            </w:r>
            <w:bookmarkStart w:name="_GoBack" w:id="0"/>
            <w:bookmarkEnd w:id="0"/>
          </w:p>
        </w:tc>
      </w:tr>
      <w:tr xmlns:wp14="http://schemas.microsoft.com/office/word/2010/wordml" w:rsidR="009E7E8A" w:rsidTr="4709C4E6" w14:paraId="1A89C932" wp14:textId="77777777">
        <w:trPr>
          <w:gridAfter w:val="3"/>
          <w:wAfter w:w="2075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728D85E0" wp14:textId="77777777">
            <w:r>
              <w:rPr>
                <w:b/>
                <w:bCs/>
                <w:color w:val="B33D00"/>
                <w:sz w:val="19"/>
                <w:szCs w:val="19"/>
              </w:rPr>
              <w:t>Projeto / Disciplina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25BD2097" wp14:textId="77777777">
            <w:r>
              <w:t>Projeto Integrador 1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429185C2" wp14:textId="77777777">
            <w:r>
              <w:rPr>
                <w:b/>
                <w:bCs/>
                <w:color w:val="B33D00"/>
                <w:sz w:val="19"/>
                <w:szCs w:val="19"/>
              </w:rPr>
              <w:t>Redator(a)</w:t>
            </w:r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2FB36A07" wp14:textId="77777777">
            <w:r>
              <w:t xml:space="preserve">Miguel </w:t>
            </w:r>
            <w:proofErr w:type="spellStart"/>
            <w:r>
              <w:t>Belizario</w:t>
            </w:r>
            <w:proofErr w:type="spellEnd"/>
            <w:r>
              <w:t xml:space="preserve"> Amaro Lopes</w:t>
            </w:r>
          </w:p>
        </w:tc>
      </w:tr>
      <w:tr xmlns:wp14="http://schemas.microsoft.com/office/word/2010/wordml" w:rsidR="009E7E8A" w:rsidTr="4709C4E6" w14:paraId="036D0E96" wp14:textId="77777777">
        <w:trPr>
          <w:gridAfter w:val="3"/>
          <w:wAfter w:w="2075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6E1FE214" wp14:textId="77777777">
            <w:r>
              <w:rPr>
                <w:b/>
                <w:bCs/>
                <w:color w:val="B33D00"/>
                <w:sz w:val="19"/>
                <w:szCs w:val="19"/>
              </w:rPr>
              <w:t>Local / Sala</w:t>
            </w:r>
          </w:p>
        </w:tc>
        <w:tc>
          <w:tcPr>
            <w:tcW w:w="2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1D3BC81E" wp14:textId="77777777">
            <w:r>
              <w:t>Panificadora Central Parque</w:t>
            </w:r>
          </w:p>
        </w:tc>
        <w:tc>
          <w:tcPr>
            <w:tcW w:w="112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5E86CD09" wp14:textId="77777777">
            <w:proofErr w:type="gramStart"/>
            <w:r>
              <w:rPr>
                <w:b/>
                <w:bCs/>
                <w:color w:val="B33D00"/>
                <w:sz w:val="19"/>
                <w:szCs w:val="19"/>
              </w:rPr>
              <w:t>Plataforma Online</w:t>
            </w:r>
            <w:proofErr w:type="gramEnd"/>
          </w:p>
        </w:tc>
        <w:tc>
          <w:tcPr>
            <w:tcW w:w="320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A46F0A" w14:paraId="613D97D9" wp14:textId="77777777">
            <w:r>
              <w:t>Presencial</w:t>
            </w:r>
          </w:p>
        </w:tc>
      </w:tr>
      <w:tr xmlns:wp14="http://schemas.microsoft.com/office/word/2010/wordml" w:rsidR="009E7E8A" w:rsidTr="4709C4E6" w14:paraId="21FC5F61" wp14:textId="77777777">
        <w:trPr>
          <w:gridAfter w:val="2"/>
          <w:wAfter w:w="2053" w:type="dxa"/>
        </w:trPr>
        <w:tc>
          <w:tcPr>
            <w:tcW w:w="1107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37D068EE" wp14:textId="77777777">
            <w:r>
              <w:rPr>
                <w:b/>
                <w:bCs/>
                <w:color w:val="B33D00"/>
                <w:sz w:val="19"/>
                <w:szCs w:val="19"/>
              </w:rPr>
              <w:t>Link da Reunião</w:t>
            </w:r>
          </w:p>
        </w:tc>
        <w:tc>
          <w:tcPr>
            <w:tcW w:w="6968" w:type="dxa"/>
            <w:gridSpan w:val="4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8464D4" w14:paraId="6729FAC0" wp14:textId="77777777">
            <w:r>
              <w:t>Presencial</w:t>
            </w:r>
          </w:p>
        </w:tc>
      </w:tr>
    </w:tbl>
    <w:p xmlns:wp14="http://schemas.microsoft.com/office/word/2010/wordml" w:rsidR="009E7E8A" w:rsidRDefault="002B6876" w14:paraId="100C5B58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2B6876" w14:paraId="3A743F79" wp14:textId="77777777">
      <w:pPr>
        <w:pBdr>
          <w:bottom w:val="single" w:color="E8520A" w:sz="6" w:space="2"/>
        </w:pBdr>
        <w:spacing w:before="200" w:after="60"/>
      </w:pPr>
      <w:r>
        <w:rPr>
          <w:b/>
          <w:bCs/>
          <w:color w:val="E8520A"/>
        </w:rPr>
        <w:t>Objetivo da Reunião</w:t>
      </w:r>
    </w:p>
    <w:p xmlns:wp14="http://schemas.microsoft.com/office/word/2010/wordml" w:rsidR="009E7E8A" w:rsidRDefault="002B6876" w14:paraId="7431FEE8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</w:t>
      </w:r>
      <w:r w:rsidR="008464D4">
        <w:rPr>
          <w:i/>
          <w:iCs/>
          <w:color w:val="B33D00"/>
          <w:sz w:val="19"/>
          <w:szCs w:val="19"/>
        </w:rPr>
        <w:t xml:space="preserve"> </w:t>
      </w:r>
      <w:r w:rsidR="00061FCF">
        <w:rPr>
          <w:i/>
          <w:iCs/>
          <w:color w:val="B33D00"/>
          <w:sz w:val="19"/>
          <w:szCs w:val="19"/>
        </w:rPr>
        <w:t>Analise da situação atual e Levantamento de requisitos</w:t>
      </w:r>
    </w:p>
    <w:p xmlns:wp14="http://schemas.microsoft.com/office/word/2010/wordml" w:rsidR="009E7E8A" w:rsidRDefault="009E7E8A" w14:paraId="672A6659" wp14:textId="77777777">
      <w:pPr>
        <w:pBdr>
          <w:bottom w:val="single" w:color="F5B48A" w:sz="5" w:space="1"/>
        </w:pBdr>
        <w:spacing w:before="60"/>
      </w:pPr>
    </w:p>
    <w:p xmlns:wp14="http://schemas.microsoft.com/office/word/2010/wordml" w:rsidR="009E7E8A" w:rsidRDefault="002B6876" w14:paraId="12F40E89" wp14:textId="77777777">
      <w:pPr>
        <w:pBdr>
          <w:bottom w:val="single" w:color="F5B48A" w:sz="5" w:space="1"/>
        </w:pBdr>
      </w:pPr>
      <w:r>
        <w:t xml:space="preserve"> </w:t>
      </w:r>
    </w:p>
    <w:p xmlns:wp14="http://schemas.microsoft.com/office/word/2010/wordml" w:rsidR="009E7E8A" w:rsidRDefault="002B6876" w14:paraId="608DEACE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2B6876" w14:paraId="202EE557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👥</w:t>
      </w:r>
      <w:r>
        <w:rPr>
          <w:b/>
          <w:bCs/>
          <w:color w:val="FFFFFF"/>
        </w:rPr>
        <w:t xml:space="preserve">  2. PARTICIPANTES</w:t>
      </w:r>
    </w:p>
    <w:p xmlns:wp14="http://schemas.microsoft.com/office/word/2010/wordml" w:rsidR="009E7E8A" w:rsidRDefault="002B6876" w14:paraId="776C4C42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Marque ✓ apenas nos participantes que efetivamente compareceram (presencial ou online). Indique o papel de cada membro: Facilitador, Relator, Membro, Cliente/Stakeholder.</w:t>
      </w:r>
    </w:p>
    <w:p xmlns:wp14="http://schemas.microsoft.com/office/word/2010/wordml" w:rsidR="009E7E8A" w:rsidRDefault="002B6876" w14:paraId="2BAC6FC9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"/>
        <w:gridCol w:w="2080"/>
        <w:gridCol w:w="3429"/>
        <w:gridCol w:w="3809"/>
      </w:tblGrid>
      <w:tr xmlns:wp14="http://schemas.microsoft.com/office/word/2010/wordml" w:rsidR="007D01D7" w:rsidTr="007D01D7" w14:paraId="2B606059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657D53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24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6C384B4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Nome Completo</w:t>
            </w:r>
          </w:p>
        </w:tc>
        <w:tc>
          <w:tcPr>
            <w:tcW w:w="462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69A2506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Papel na Reunião</w:t>
            </w:r>
          </w:p>
        </w:tc>
        <w:tc>
          <w:tcPr>
            <w:tcW w:w="226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32FD68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Contato / E-mail</w:t>
            </w:r>
          </w:p>
        </w:tc>
      </w:tr>
      <w:tr xmlns:wp14="http://schemas.microsoft.com/office/word/2010/wordml" w:rsidR="007D01D7" w:rsidTr="007D01D7" w14:paraId="120A87D8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0D1C84E6" wp14:textId="7777777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2E7BE3B6" wp14:textId="77777777">
            <w:r>
              <w:rPr>
                <w:color w:val="auto"/>
              </w:rPr>
              <w:t>Bruno dos Santos Domingues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39AEDAD2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52729B" w14:paraId="3B550866" wp14:textId="77777777">
            <w:r>
              <w:t>bruno.domingues@aluno.cps.sp.gob.br</w:t>
            </w:r>
          </w:p>
        </w:tc>
      </w:tr>
      <w:tr xmlns:wp14="http://schemas.microsoft.com/office/word/2010/wordml" w:rsidR="007D01D7" w:rsidTr="007D01D7" w14:paraId="4D8A543F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412DD878" wp14:textId="7777777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2AEF585A" wp14:textId="77777777">
            <w:proofErr w:type="spellStart"/>
            <w:r>
              <w:rPr>
                <w:color w:val="auto"/>
              </w:rPr>
              <w:t>Dyego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Adilcio</w:t>
            </w:r>
            <w:proofErr w:type="spellEnd"/>
            <w:r>
              <w:rPr>
                <w:color w:val="auto"/>
              </w:rPr>
              <w:t xml:space="preserve"> Santos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56A43C15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A37501D" wp14:textId="77777777"/>
        </w:tc>
      </w:tr>
      <w:tr xmlns:wp14="http://schemas.microsoft.com/office/word/2010/wordml" w:rsidR="007D01D7" w:rsidTr="007D01D7" w14:paraId="568C311C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4053F9D1" wp14:textId="77777777">
            <w:pPr>
              <w:jc w:val="center"/>
            </w:pPr>
            <w:r w:rsidRPr="00061FCF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76E48C30" wp14:textId="77777777">
            <w:r>
              <w:rPr>
                <w:color w:val="auto"/>
              </w:rPr>
              <w:t xml:space="preserve">Igor Albuquerque </w:t>
            </w:r>
            <w:proofErr w:type="spellStart"/>
            <w:r>
              <w:rPr>
                <w:color w:val="auto"/>
              </w:rPr>
              <w:t>Uiehara</w:t>
            </w:r>
            <w:proofErr w:type="spellEnd"/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143E373A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52729B" w14:paraId="34C2F292" wp14:textId="77777777">
            <w:r>
              <w:t>Igor.uiehara@aluno.cps.sp.gov.br</w:t>
            </w:r>
          </w:p>
        </w:tc>
      </w:tr>
      <w:tr xmlns:wp14="http://schemas.microsoft.com/office/word/2010/wordml" w:rsidR="007D01D7" w:rsidTr="007D01D7" w14:paraId="4BAB49A8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14E8EB90" wp14:textId="77777777">
            <w:pPr>
              <w:jc w:val="center"/>
            </w:pPr>
            <w:r w:rsidRPr="002A5334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12D6A7E3" wp14:textId="77777777">
            <w:proofErr w:type="spellStart"/>
            <w:r>
              <w:rPr>
                <w:color w:val="auto"/>
              </w:rPr>
              <w:t>Kelvyn</w:t>
            </w:r>
            <w:proofErr w:type="spellEnd"/>
            <w:r>
              <w:rPr>
                <w:color w:val="auto"/>
              </w:rPr>
              <w:t xml:space="preserve"> Santana de Gois Vieira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003F4248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52729B" w14:paraId="566689C3" wp14:textId="77777777">
            <w:r>
              <w:t>Kelvyn.vieira@aluno.cps.sp.gov.br</w:t>
            </w:r>
          </w:p>
        </w:tc>
      </w:tr>
      <w:tr xmlns:wp14="http://schemas.microsoft.com/office/word/2010/wordml" w:rsidR="007D01D7" w:rsidTr="007D01D7" w14:paraId="5F260348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351D0424" wp14:textId="77777777">
            <w:pPr>
              <w:jc w:val="center"/>
            </w:pPr>
            <w:r>
              <w:rPr>
                <w:color w:val="E8520A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6A8FDCC3" wp14:textId="77777777">
            <w:r>
              <w:rPr>
                <w:color w:val="auto"/>
              </w:rPr>
              <w:t xml:space="preserve">Miguel </w:t>
            </w:r>
            <w:proofErr w:type="spellStart"/>
            <w:r>
              <w:rPr>
                <w:color w:val="auto"/>
              </w:rPr>
              <w:t>Belizario</w:t>
            </w:r>
            <w:proofErr w:type="spellEnd"/>
            <w:r>
              <w:rPr>
                <w:color w:val="auto"/>
              </w:rPr>
              <w:t xml:space="preserve"> Amaro Lopes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44398FBC" wp14:textId="77777777">
            <w:r>
              <w:t>Membro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52729B" w:rsidP="0052729B" w:rsidRDefault="0052729B" w14:paraId="07788B1A" wp14:textId="77777777">
            <w:r>
              <w:t>miguel.lopes01@aluno.cps.sp.gov.br</w:t>
            </w:r>
          </w:p>
          <w:p w:rsidR="007D01D7" w:rsidRDefault="007D01D7" w14:paraId="5DAB6C7B" wp14:textId="77777777"/>
        </w:tc>
      </w:tr>
      <w:tr xmlns:wp14="http://schemas.microsoft.com/office/word/2010/wordml" w:rsidR="007D01D7" w:rsidTr="007D01D7" w14:paraId="537B6834" wp14:textId="77777777">
        <w:trPr>
          <w:trHeight w:val="38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418A20AE" wp14:textId="77777777">
            <w:pPr>
              <w:jc w:val="center"/>
            </w:pPr>
            <w:r w:rsidRPr="002A5334">
              <w:rPr>
                <w:color w:val="E8520A"/>
                <w:highlight w:val="black"/>
              </w:rPr>
              <w:t>☐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61C957B9" wp14:textId="77777777">
            <w:r>
              <w:t>Roseli Benedett</w:t>
            </w:r>
            <w:r w:rsidR="002A5334">
              <w:t>i</w:t>
            </w:r>
          </w:p>
        </w:tc>
        <w:tc>
          <w:tcPr>
            <w:tcW w:w="462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8464D4" w14:paraId="39ECDE55" wp14:textId="77777777">
            <w:r>
              <w:t>Cliente</w:t>
            </w:r>
          </w:p>
        </w:tc>
        <w:tc>
          <w:tcPr>
            <w:tcW w:w="226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2EB378F" wp14:textId="77777777"/>
        </w:tc>
      </w:tr>
    </w:tbl>
    <w:p xmlns:wp14="http://schemas.microsoft.com/office/word/2010/wordml" w:rsidR="009E7E8A" w:rsidRDefault="002B6876" w14:paraId="156A6281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2B6876" w14:paraId="6A05A809" wp14:textId="77777777">
      <w:r>
        <w:br w:type="page"/>
      </w:r>
    </w:p>
    <w:p xmlns:wp14="http://schemas.microsoft.com/office/word/2010/wordml" w:rsidR="009E7E8A" w:rsidRDefault="002B6876" w14:paraId="13BF96A7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💬</w:t>
      </w:r>
      <w:r>
        <w:rPr>
          <w:b/>
          <w:bCs/>
          <w:color w:val="FFFFFF"/>
        </w:rPr>
        <w:t xml:space="preserve">  3. PAUTA E DISCUSSÕES</w:t>
      </w:r>
    </w:p>
    <w:p xmlns:wp14="http://schemas.microsoft.com/office/word/2010/wordml" w:rsidR="009E7E8A" w:rsidRDefault="002B6876" w14:paraId="5FC72508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Liste os assuntos tratados e as perguntas feitas. Use perguntas abertas para obter o máximo de informação. Registre as respostas/notas na coluna da direita durante a reunião.</w:t>
      </w:r>
    </w:p>
    <w:p xmlns:wp14="http://schemas.microsoft.com/office/word/2010/wordml" w:rsidR="009E7E8A" w:rsidRDefault="002B6876" w14:paraId="20876B09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18"/>
        <w:gridCol w:w="4678"/>
      </w:tblGrid>
      <w:tr xmlns:wp14="http://schemas.microsoft.com/office/word/2010/wordml" w:rsidR="009E7E8A" w:rsidTr="458EAE66" w14:paraId="14C05318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B6876" w14:paraId="5D859D64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461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B6876" w14:paraId="45DCE51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Assunto / Pergunta</w:t>
            </w:r>
          </w:p>
        </w:tc>
        <w:tc>
          <w:tcPr>
            <w:tcW w:w="4678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B6876" w14:paraId="3D2BC087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Respostas Obtidas</w:t>
            </w:r>
          </w:p>
        </w:tc>
      </w:tr>
      <w:tr xmlns:wp14="http://schemas.microsoft.com/office/word/2010/wordml" w:rsidR="009E7E8A" w:rsidTr="458EAE66" w14:paraId="6403A00B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2B6876" w14:paraId="649841BE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1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061FCF" w14:paraId="3AA0FB63" wp14:textId="36911167">
            <w:r w:rsidR="5FC5895D">
              <w:rPr/>
              <w:t>Análise</w:t>
            </w:r>
            <w:r w:rsidR="00061FCF">
              <w:rPr/>
              <w:t xml:space="preserve"> da situação atual</w:t>
            </w:r>
          </w:p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061FCF" w14:paraId="40A19FFD" wp14:textId="77777777">
            <w:r>
              <w:t xml:space="preserve">Análise da situação atual por meio de observação, e </w:t>
            </w:r>
            <w:proofErr w:type="spellStart"/>
            <w:r>
              <w:t>forms</w:t>
            </w:r>
            <w:proofErr w:type="spellEnd"/>
            <w:r>
              <w:t xml:space="preserve"> com a cliente, mostrando os pontos fracos do processo de trabalho da panificadora.</w:t>
            </w:r>
          </w:p>
        </w:tc>
      </w:tr>
      <w:tr xmlns:wp14="http://schemas.microsoft.com/office/word/2010/wordml" w:rsidR="009E7E8A" w:rsidTr="458EAE66" w14:paraId="134BFFDF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2B6876" w14:paraId="18F999B5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2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061FCF" w14:paraId="4BFE272E" wp14:textId="77777777">
            <w:r>
              <w:t>Levantamento de requisitos</w:t>
            </w:r>
          </w:p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061FCF" w14:paraId="1D571014" wp14:textId="10DF90BD">
            <w:r w:rsidR="3C63708E">
              <w:rPr/>
              <w:t>Levantamo-nos</w:t>
            </w:r>
            <w:r w:rsidR="00061FCF">
              <w:rPr/>
              <w:t xml:space="preserve"> por meio da </w:t>
            </w:r>
            <w:r w:rsidR="21452DF8">
              <w:rPr/>
              <w:t>análise</w:t>
            </w:r>
            <w:r w:rsidR="00061FCF">
              <w:rPr/>
              <w:t xml:space="preserve"> da situação atual e com os </w:t>
            </w:r>
            <w:r w:rsidR="00061FCF">
              <w:rPr/>
              <w:t>forms</w:t>
            </w:r>
            <w:r w:rsidR="00061FCF">
              <w:rPr/>
              <w:t>, tanto com a dona, quanto com os funcionários.</w:t>
            </w:r>
          </w:p>
        </w:tc>
      </w:tr>
      <w:tr xmlns:wp14="http://schemas.microsoft.com/office/word/2010/wordml" w:rsidR="009E7E8A" w:rsidTr="458EAE66" w14:paraId="5FCD5EC4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2B6876" w14:paraId="0B778152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3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5A39BBE3" wp14:textId="77777777"/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41C8F396" wp14:textId="77777777"/>
        </w:tc>
      </w:tr>
      <w:tr xmlns:wp14="http://schemas.microsoft.com/office/word/2010/wordml" w:rsidR="009E7E8A" w:rsidTr="458EAE66" w14:paraId="2598DEE6" wp14:textId="77777777">
        <w:trPr>
          <w:trHeight w:val="6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E7E8A" w:rsidRDefault="002B6876" w14:paraId="279935FF" wp14:textId="77777777">
            <w:pPr>
              <w:jc w:val="center"/>
            </w:pPr>
            <w:r>
              <w:rPr>
                <w:b/>
                <w:bCs/>
                <w:color w:val="B33D00"/>
                <w:sz w:val="20"/>
                <w:szCs w:val="20"/>
              </w:rPr>
              <w:t>4</w:t>
            </w:r>
          </w:p>
        </w:tc>
        <w:tc>
          <w:tcPr>
            <w:tcW w:w="46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72A3D3EC" wp14:textId="77777777"/>
        </w:tc>
        <w:tc>
          <w:tcPr>
            <w:tcW w:w="467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D0B940D" wp14:textId="77777777"/>
        </w:tc>
      </w:tr>
    </w:tbl>
    <w:p xmlns:wp14="http://schemas.microsoft.com/office/word/2010/wordml" w:rsidR="009E7E8A" w:rsidRDefault="002B6876" w14:paraId="10146664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2B6876" w14:paraId="7491BCFB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⚡  4. DECISÕES TOMADAS</w:t>
      </w:r>
    </w:p>
    <w:p xmlns:wp14="http://schemas.microsoft.com/office/word/2010/wordml" w:rsidR="009E7E8A" w:rsidRDefault="002B6876" w14:paraId="1CFF264F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Registre cada decisão concreta tomada durante a reunião. Indique se houve unanimidade, votação por maioria ou se ficou em aberto.</w:t>
      </w:r>
    </w:p>
    <w:p xmlns:wp14="http://schemas.microsoft.com/office/word/2010/wordml" w:rsidR="009E7E8A" w:rsidRDefault="002B6876" w14:paraId="5B68B9CD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9296"/>
      </w:tblGrid>
      <w:tr xmlns:wp14="http://schemas.microsoft.com/office/word/2010/wordml" w:rsidR="007D01D7" w:rsidTr="007D01D7" w14:paraId="7FF60290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2712D22A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9296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2E685527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Decisão Tomada</w:t>
            </w:r>
          </w:p>
        </w:tc>
      </w:tr>
      <w:tr xmlns:wp14="http://schemas.microsoft.com/office/word/2010/wordml" w:rsidR="007D01D7" w:rsidTr="007D01D7" w14:paraId="6B643CE7" wp14:textId="77777777">
        <w:trPr>
          <w:trHeight w:val="5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56B20A0C" wp14:textId="7777777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1</w:t>
            </w:r>
          </w:p>
        </w:tc>
        <w:tc>
          <w:tcPr>
            <w:tcW w:w="92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061FCF" w14:paraId="70B078F2" wp14:textId="77777777">
            <w:r>
              <w:t>Os Requisitos funcionais do Sistema(unanime)</w:t>
            </w:r>
          </w:p>
        </w:tc>
      </w:tr>
      <w:tr xmlns:wp14="http://schemas.microsoft.com/office/word/2010/wordml" w:rsidR="007D01D7" w:rsidTr="007D01D7" w14:paraId="7144751B" wp14:textId="77777777">
        <w:trPr>
          <w:trHeight w:val="5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8E884CA" wp14:textId="7777777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2</w:t>
            </w:r>
          </w:p>
        </w:tc>
        <w:tc>
          <w:tcPr>
            <w:tcW w:w="92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E27B00A" wp14:textId="77777777"/>
        </w:tc>
      </w:tr>
      <w:tr xmlns:wp14="http://schemas.microsoft.com/office/word/2010/wordml" w:rsidR="007D01D7" w:rsidTr="007D01D7" w14:paraId="7A036E3D" wp14:textId="77777777">
        <w:trPr>
          <w:trHeight w:val="500"/>
        </w:trPr>
        <w:tc>
          <w:tcPr>
            <w:tcW w:w="48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68D9363B" wp14:textId="77777777">
            <w:pPr>
              <w:jc w:val="center"/>
            </w:pPr>
            <w:r>
              <w:rPr>
                <w:b/>
                <w:bCs/>
                <w:color w:val="F57F17"/>
                <w:sz w:val="20"/>
                <w:szCs w:val="20"/>
              </w:rPr>
              <w:t>3</w:t>
            </w:r>
          </w:p>
        </w:tc>
        <w:tc>
          <w:tcPr>
            <w:tcW w:w="929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60061E4C" wp14:textId="77777777"/>
        </w:tc>
      </w:tr>
    </w:tbl>
    <w:p xmlns:wp14="http://schemas.microsoft.com/office/word/2010/wordml" w:rsidR="009E7E8A" w:rsidRDefault="002B6876" w14:paraId="1B7172F4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2B6876" w14:paraId="6CD68C96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✅  5. AÇÕES E RESPONSABILIDADES</w:t>
      </w:r>
    </w:p>
    <w:p xmlns:wp14="http://schemas.microsoft.com/office/word/2010/wordml" w:rsidR="009E7E8A" w:rsidRDefault="002B6876" w14:paraId="122E86D4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Liste cada ação definida, quem é o responsável e o prazo de entrega. Atualize o status na próxima reunião.</w:t>
      </w:r>
    </w:p>
    <w:p xmlns:wp14="http://schemas.microsoft.com/office/word/2010/wordml" w:rsidR="009E7E8A" w:rsidRDefault="002B6876" w14:paraId="325CE300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200"/>
        <w:gridCol w:w="4962"/>
        <w:gridCol w:w="1134"/>
      </w:tblGrid>
      <w:tr xmlns:wp14="http://schemas.microsoft.com/office/word/2010/wordml" w:rsidR="007D01D7" w:rsidTr="007D01D7" w14:paraId="181D7FF0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C7118B2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2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3FB2BAA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Ação / Tarefa</w:t>
            </w:r>
          </w:p>
        </w:tc>
        <w:tc>
          <w:tcPr>
            <w:tcW w:w="4962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95ECDC5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Responsável(eis)</w:t>
            </w:r>
          </w:p>
        </w:tc>
        <w:tc>
          <w:tcPr>
            <w:tcW w:w="1134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43BEA10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</w:tr>
      <w:tr xmlns:wp14="http://schemas.microsoft.com/office/word/2010/wordml" w:rsidR="007D01D7" w:rsidTr="007D01D7" w14:paraId="495F3F9E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249FAAB8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061FCF" w14:paraId="6B5D9A43" wp14:textId="77777777">
            <w:r>
              <w:t>Apresentar a prototipação</w:t>
            </w:r>
          </w:p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2A5334" w14:paraId="4872EC64" wp14:textId="77777777">
            <w:proofErr w:type="spellStart"/>
            <w:r>
              <w:rPr>
                <w:color w:val="auto"/>
              </w:rPr>
              <w:t>Kelvyn</w:t>
            </w:r>
            <w:proofErr w:type="spellEnd"/>
            <w:r>
              <w:rPr>
                <w:color w:val="auto"/>
              </w:rPr>
              <w:t xml:space="preserve"> Santana de Gois Vieira</w:t>
            </w:r>
            <w:r>
              <w:rPr>
                <w:color w:val="auto"/>
              </w:rPr>
              <w:t xml:space="preserve">, </w:t>
            </w:r>
            <w:r>
              <w:rPr>
                <w:color w:val="auto"/>
              </w:rPr>
              <w:t xml:space="preserve">Igor Albuquerque </w:t>
            </w:r>
            <w:proofErr w:type="spellStart"/>
            <w:r>
              <w:rPr>
                <w:color w:val="auto"/>
              </w:rPr>
              <w:t>Uiehara</w:t>
            </w:r>
            <w:proofErr w:type="spellEnd"/>
          </w:p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061FCF" w14:paraId="0FE37D31" wp14:textId="77777777">
            <w:r>
              <w:t>13/05</w:t>
            </w:r>
          </w:p>
        </w:tc>
      </w:tr>
      <w:tr xmlns:wp14="http://schemas.microsoft.com/office/word/2010/wordml" w:rsidR="007D01D7" w:rsidTr="007D01D7" w14:paraId="03BFA9D7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842F596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4EAFD9C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B94D5A5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1C77D850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  <w:tr xmlns:wp14="http://schemas.microsoft.com/office/word/2010/wordml" w:rsidR="007D01D7" w:rsidTr="007D01D7" w14:paraId="3D3AF00C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57AB7477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DEEC669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656B9AB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352F3C61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  <w:tr xmlns:wp14="http://schemas.microsoft.com/office/word/2010/wordml" w:rsidR="007D01D7" w:rsidTr="007D01D7" w14:paraId="4E6ACEE9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C964D78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45FB0818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49F31CB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14518BA5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  <w:tr xmlns:wp14="http://schemas.microsoft.com/office/word/2010/wordml" w:rsidR="007D01D7" w:rsidTr="007D01D7" w14:paraId="48DB823A" wp14:textId="77777777">
        <w:trPr>
          <w:trHeight w:val="46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D01D7" w:rsidRDefault="007D01D7" w14:paraId="78941E47" wp14:textId="7777777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53128261" wp14:textId="77777777"/>
        </w:tc>
        <w:tc>
          <w:tcPr>
            <w:tcW w:w="496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62486C05" wp14:textId="77777777"/>
        </w:tc>
        <w:tc>
          <w:tcPr>
            <w:tcW w:w="1134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D01D7" w:rsidRDefault="007D01D7" w14:paraId="08CD4AC7" wp14:textId="77777777">
            <w:proofErr w:type="spellStart"/>
            <w:r>
              <w:rPr>
                <w:color w:val="BBBBBB"/>
                <w:sz w:val="20"/>
                <w:szCs w:val="20"/>
              </w:rPr>
              <w:t>dd</w:t>
            </w:r>
            <w:proofErr w:type="spellEnd"/>
            <w:r>
              <w:rPr>
                <w:color w:val="BBBBBB"/>
                <w:sz w:val="20"/>
                <w:szCs w:val="20"/>
              </w:rPr>
              <w:t>/mm</w:t>
            </w:r>
          </w:p>
        </w:tc>
      </w:tr>
    </w:tbl>
    <w:p xmlns:wp14="http://schemas.microsoft.com/office/word/2010/wordml" w:rsidR="009E7E8A" w:rsidRDefault="002B6876" w14:paraId="25DD3341" wp14:textId="77777777">
      <w:pPr>
        <w:spacing w:line="160" w:lineRule="auto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xmlns:wp14="http://schemas.microsoft.com/office/word/2010/wordml" w:rsidR="007D01D7" w:rsidRDefault="007D01D7" w14:paraId="4101652C" wp14:textId="77777777">
      <w:pPr>
        <w:spacing w:line="160" w:lineRule="auto"/>
        <w:rPr>
          <w:sz w:val="16"/>
          <w:szCs w:val="16"/>
        </w:rPr>
      </w:pPr>
    </w:p>
    <w:p xmlns:wp14="http://schemas.microsoft.com/office/word/2010/wordml" w:rsidR="007D01D7" w:rsidRDefault="007D01D7" w14:paraId="4B99056E" wp14:textId="77777777">
      <w:pPr>
        <w:spacing w:line="160" w:lineRule="auto"/>
        <w:rPr>
          <w:sz w:val="16"/>
          <w:szCs w:val="16"/>
        </w:rPr>
      </w:pPr>
    </w:p>
    <w:p xmlns:wp14="http://schemas.microsoft.com/office/word/2010/wordml" w:rsidR="007D01D7" w:rsidRDefault="007D01D7" w14:paraId="1299C43A" wp14:textId="77777777">
      <w:pPr>
        <w:spacing w:line="160" w:lineRule="auto"/>
      </w:pPr>
    </w:p>
    <w:p xmlns:wp14="http://schemas.microsoft.com/office/word/2010/wordml" w:rsidR="009E7E8A" w:rsidRDefault="002B6876" w14:paraId="0E1A5CCB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⏳  6. PENDÊNCIAS DE REUNIÕES ANTERIORES</w:t>
      </w:r>
    </w:p>
    <w:p xmlns:wp14="http://schemas.microsoft.com/office/word/2010/wordml" w:rsidR="009E7E8A" w:rsidRDefault="002B6876" w14:paraId="01149D0C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Revise as pendências da reunião anterior e atualize a situação de cada item. Pendências resolvidas podem ser removidas na próxima ata.</w:t>
      </w:r>
    </w:p>
    <w:p xmlns:wp14="http://schemas.microsoft.com/office/word/2010/wordml" w:rsidR="009E7E8A" w:rsidRDefault="002B6876" w14:paraId="23DD831B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680"/>
        <w:gridCol w:w="1800"/>
        <w:gridCol w:w="2257"/>
        <w:gridCol w:w="1559"/>
      </w:tblGrid>
      <w:tr xmlns:wp14="http://schemas.microsoft.com/office/word/2010/wordml" w:rsidR="009E7E8A" w:rsidTr="458EAE66" w14:paraId="1CEC77C8" wp14:textId="77777777">
        <w:trPr>
          <w:tblHeader/>
        </w:trPr>
        <w:tc>
          <w:tcPr>
            <w:tcW w:w="4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B6876" w14:paraId="69D095E2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368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B6876" w14:paraId="7C6A700E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Pendência</w:t>
            </w:r>
          </w:p>
        </w:tc>
        <w:tc>
          <w:tcPr>
            <w:tcW w:w="1800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B6876" w14:paraId="285768D5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2257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B6876" w14:paraId="4411ADEF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 Original</w:t>
            </w:r>
          </w:p>
        </w:tc>
        <w:tc>
          <w:tcPr>
            <w:tcW w:w="1559" w:type="dxa"/>
            <w:tcBorders>
              <w:top w:val="single" w:color="B33D00" w:sz="4" w:space="0"/>
              <w:left w:val="single" w:color="B33D00" w:sz="4" w:space="0"/>
              <w:bottom w:val="single" w:color="B33D00" w:sz="4" w:space="0"/>
              <w:right w:val="single" w:color="B33D00" w:sz="4" w:space="0"/>
            </w:tcBorders>
            <w:shd w:val="clear" w:color="auto" w:fill="B33D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2B6876" w14:paraId="71993FAE" wp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Situação Atual</w:t>
            </w:r>
          </w:p>
        </w:tc>
      </w:tr>
      <w:tr xmlns:wp14="http://schemas.microsoft.com/office/word/2010/wordml" w:rsidR="009E7E8A" w:rsidTr="458EAE66" w14:paraId="1FF3312B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4DDBEF00" wp14:textId="77777777"/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061FCF" w14:paraId="4087FB8B" wp14:textId="77777777">
            <w:r>
              <w:t>Levantamento de requisitos</w:t>
            </w:r>
          </w:p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061FCF" w14:paraId="010516BD" wp14:textId="77777777">
            <w:proofErr w:type="spellStart"/>
            <w:r>
              <w:rPr>
                <w:color w:val="auto"/>
              </w:rPr>
              <w:t>Kelvyn</w:t>
            </w:r>
            <w:proofErr w:type="spellEnd"/>
            <w:r>
              <w:rPr>
                <w:color w:val="auto"/>
              </w:rPr>
              <w:t xml:space="preserve"> Santana de Gois Vieira, Igor Albuquerque </w:t>
            </w:r>
            <w:proofErr w:type="spellStart"/>
            <w:r>
              <w:rPr>
                <w:color w:val="auto"/>
              </w:rPr>
              <w:t>Uiehara</w:t>
            </w:r>
            <w:proofErr w:type="spellEnd"/>
          </w:p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461D779" wp14:textId="77777777"/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061FCF" w14:paraId="39BBF099" wp14:textId="1D5BADA6">
            <w:r w:rsidR="32581FEA">
              <w:rPr/>
              <w:t>Concluído</w:t>
            </w:r>
          </w:p>
        </w:tc>
      </w:tr>
      <w:tr xmlns:wp14="http://schemas.microsoft.com/office/word/2010/wordml" w:rsidR="009E7E8A" w:rsidTr="458EAE66" w14:paraId="3CF2D8B6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FB78278" wp14:textId="77777777"/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1FC39945" wp14:textId="77777777"/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0562CB0E" wp14:textId="77777777"/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4CE0A41" wp14:textId="77777777"/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62EBF3C5" wp14:textId="77777777"/>
        </w:tc>
      </w:tr>
      <w:tr xmlns:wp14="http://schemas.microsoft.com/office/word/2010/wordml" w:rsidR="009E7E8A" w:rsidTr="458EAE66" w14:paraId="6D98A12B" wp14:textId="77777777">
        <w:trPr>
          <w:trHeight w:val="400"/>
        </w:trPr>
        <w:tc>
          <w:tcPr>
            <w:tcW w:w="4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2946DB82" wp14:textId="77777777"/>
        </w:tc>
        <w:tc>
          <w:tcPr>
            <w:tcW w:w="368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5997CC1D" wp14:textId="77777777"/>
        </w:tc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110FFD37" wp14:textId="77777777"/>
        </w:tc>
        <w:tc>
          <w:tcPr>
            <w:tcW w:w="2257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6B699379" wp14:textId="77777777"/>
        </w:tc>
        <w:tc>
          <w:tcPr>
            <w:tcW w:w="1559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9E7E8A" w:rsidRDefault="009E7E8A" w14:paraId="3FE9F23F" wp14:textId="77777777"/>
        </w:tc>
      </w:tr>
    </w:tbl>
    <w:p xmlns:wp14="http://schemas.microsoft.com/office/word/2010/wordml" w:rsidR="009E7E8A" w:rsidRDefault="002B6876" w14:paraId="28CE8CB7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2B6876" w14:paraId="0CA34A4D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</w:t>
      </w:r>
      <w:r>
        <w:rPr>
          <w:b/>
          <w:bCs/>
          <w:color w:val="FFFFFF"/>
        </w:rPr>
        <w:t>📅</w:t>
      </w:r>
      <w:r>
        <w:rPr>
          <w:b/>
          <w:bCs/>
          <w:color w:val="FFFFFF"/>
        </w:rPr>
        <w:t xml:space="preserve">  7. PRÓXIMA REUNIÃO</w:t>
      </w:r>
    </w:p>
    <w:p xmlns:wp14="http://schemas.microsoft.com/office/word/2010/wordml" w:rsidR="009E7E8A" w:rsidRDefault="002B6876" w14:paraId="63ED4E6B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Se definida, registre a data, horário e pauta prevista. Isso garante que todos saiam alinhados sobre o próximo encontro.</w:t>
      </w:r>
    </w:p>
    <w:p xmlns:wp14="http://schemas.microsoft.com/office/word/2010/wordml" w:rsidR="009E7E8A" w:rsidRDefault="002B6876" w14:paraId="1895D3B7" wp14:textId="77777777">
      <w:pPr>
        <w:spacing w:line="100" w:lineRule="auto"/>
      </w:pPr>
      <w:r>
        <w:rPr>
          <w:sz w:val="10"/>
          <w:szCs w:val="10"/>
        </w:rPr>
        <w:t xml:space="preserve"> </w:t>
      </w:r>
    </w:p>
    <w:tbl>
      <w:tblPr>
        <w:tblW w:w="85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960"/>
      </w:tblGrid>
      <w:tr xmlns:wp14="http://schemas.microsoft.com/office/word/2010/wordml" w:rsidR="009E7E8A" w14:paraId="3E64B5D6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0A5AE717" wp14:textId="77777777">
            <w:r>
              <w:rPr>
                <w:b/>
                <w:bCs/>
                <w:color w:val="B33D00"/>
                <w:sz w:val="19"/>
                <w:szCs w:val="19"/>
              </w:rPr>
              <w:t>Data prevista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061FCF" w14:paraId="166AED0C" wp14:textId="77777777">
            <w:r>
              <w:t>13</w:t>
            </w:r>
            <w:r w:rsidR="002A5334">
              <w:t>/0</w:t>
            </w:r>
            <w:r>
              <w:t>5</w:t>
            </w:r>
            <w:r w:rsidR="002A5334">
              <w:t>/2026</w:t>
            </w:r>
          </w:p>
        </w:tc>
      </w:tr>
      <w:tr xmlns:wp14="http://schemas.microsoft.com/office/word/2010/wordml" w:rsidR="009E7E8A" w14:paraId="28181412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6CBC5D0C" wp14:textId="77777777">
            <w:r>
              <w:rPr>
                <w:b/>
                <w:bCs/>
                <w:color w:val="B33D00"/>
                <w:sz w:val="19"/>
                <w:szCs w:val="19"/>
              </w:rPr>
              <w:t>Horário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A5334" w14:paraId="6FA5DC4D" wp14:textId="77777777">
            <w:r>
              <w:t>15:10 – 16:10</w:t>
            </w:r>
          </w:p>
        </w:tc>
      </w:tr>
      <w:tr xmlns:wp14="http://schemas.microsoft.com/office/word/2010/wordml" w:rsidR="009E7E8A" w14:paraId="53C6B687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45C7AC56" wp14:textId="77777777">
            <w:r>
              <w:rPr>
                <w:b/>
                <w:bCs/>
                <w:color w:val="B33D00"/>
                <w:sz w:val="19"/>
                <w:szCs w:val="19"/>
              </w:rPr>
              <w:t>Local / Link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2A5334" w14:paraId="6C3B0F84" wp14:textId="77777777">
            <w:r>
              <w:t>Presencial</w:t>
            </w:r>
          </w:p>
        </w:tc>
      </w:tr>
      <w:tr xmlns:wp14="http://schemas.microsoft.com/office/word/2010/wordml" w:rsidR="009E7E8A" w14:paraId="415DBA1A" wp14:textId="77777777">
        <w:tc>
          <w:tcPr>
            <w:tcW w:w="1600" w:type="dxa"/>
            <w:tcBorders>
              <w:top w:val="single" w:color="F5B48A" w:sz="4" w:space="0"/>
              <w:left w:val="single" w:color="F5B48A" w:sz="4" w:space="0"/>
              <w:bottom w:val="single" w:color="F5B48A" w:sz="4" w:space="0"/>
              <w:right w:val="single" w:color="F5B48A" w:sz="4" w:space="0"/>
            </w:tcBorders>
            <w:shd w:val="clear" w:color="auto" w:fill="FDE8D8"/>
            <w:tcMar>
              <w:top w:w="90" w:type="dxa"/>
              <w:left w:w="140" w:type="dxa"/>
              <w:bottom w:w="90" w:type="dxa"/>
              <w:right w:w="100" w:type="dxa"/>
            </w:tcMar>
          </w:tcPr>
          <w:p w:rsidR="009E7E8A" w:rsidRDefault="002B6876" w14:paraId="4ECF6100" wp14:textId="77777777">
            <w:r>
              <w:rPr>
                <w:b/>
                <w:bCs/>
                <w:color w:val="B33D00"/>
                <w:sz w:val="19"/>
                <w:szCs w:val="19"/>
              </w:rPr>
              <w:t>Pauta prevista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9E7E8A" w:rsidRDefault="00061FCF" w14:paraId="4406A1DB" wp14:textId="77777777">
            <w:r>
              <w:t>Apresentação dos Protótipos</w:t>
            </w:r>
          </w:p>
        </w:tc>
      </w:tr>
    </w:tbl>
    <w:p xmlns:wp14="http://schemas.microsoft.com/office/word/2010/wordml" w:rsidR="009E7E8A" w:rsidRDefault="002B6876" w14:paraId="7FDE0BDC" wp14:textId="77777777">
      <w:pPr>
        <w:spacing w:line="200" w:lineRule="auto"/>
      </w:pPr>
      <w:r>
        <w:rPr>
          <w:sz w:val="20"/>
          <w:szCs w:val="20"/>
        </w:rPr>
        <w:t xml:space="preserve"> </w:t>
      </w:r>
    </w:p>
    <w:p xmlns:wp14="http://schemas.microsoft.com/office/word/2010/wordml" w:rsidR="009E7E8A" w:rsidRDefault="002B6876" w14:paraId="15CF5FE8" wp14:textId="77777777">
      <w:pPr>
        <w:shd w:val="clear" w:color="auto" w:fill="E8520A"/>
        <w:spacing w:before="240"/>
      </w:pPr>
      <w:r>
        <w:rPr>
          <w:b/>
          <w:bCs/>
          <w:color w:val="FFFFFF"/>
        </w:rPr>
        <w:t xml:space="preserve">  ✍</w:t>
      </w:r>
      <w:r>
        <w:rPr>
          <w:b/>
          <w:bCs/>
          <w:color w:val="FFFFFF"/>
        </w:rPr>
        <w:t>️</w:t>
      </w:r>
      <w:r>
        <w:rPr>
          <w:b/>
          <w:bCs/>
          <w:color w:val="FFFFFF"/>
        </w:rPr>
        <w:t xml:space="preserve">  8. APROVAÇÃO E ASSINATURAS</w:t>
      </w:r>
    </w:p>
    <w:p xmlns:wp14="http://schemas.microsoft.com/office/word/2010/wordml" w:rsidR="009E7E8A" w:rsidRDefault="002B6876" w14:paraId="1D2EF70B" wp14:textId="77777777">
      <w:pPr>
        <w:pBdr>
          <w:left w:val="single" w:color="E8520A" w:sz="16" w:space="1"/>
        </w:pBdr>
        <w:shd w:val="clear" w:color="auto" w:fill="FDE8D8"/>
        <w:spacing w:before="80" w:after="80"/>
        <w:ind w:left="160"/>
      </w:pPr>
      <w:r>
        <w:rPr>
          <w:i/>
          <w:iCs/>
          <w:color w:val="B33D00"/>
          <w:sz w:val="19"/>
          <w:szCs w:val="19"/>
        </w:rPr>
        <w:t xml:space="preserve">  A ata deve ser validada pelo Redator e pelo Responsável do grupo. Em reuniões com o client</w:t>
      </w:r>
      <w:r w:rsidR="007D01D7">
        <w:rPr>
          <w:i/>
          <w:iCs/>
          <w:color w:val="B33D00"/>
          <w:sz w:val="19"/>
          <w:szCs w:val="19"/>
        </w:rPr>
        <w:t>e</w:t>
      </w:r>
      <w:r>
        <w:rPr>
          <w:i/>
          <w:iCs/>
          <w:color w:val="B33D00"/>
          <w:sz w:val="19"/>
          <w:szCs w:val="19"/>
        </w:rPr>
        <w:t>, solicite a assinatura ou confirmação por e-mail.</w:t>
      </w:r>
    </w:p>
    <w:p xmlns:wp14="http://schemas.microsoft.com/office/word/2010/wordml" w:rsidR="009E7E8A" w:rsidRDefault="002B6876" w14:paraId="6C1031F9" wp14:textId="77777777">
      <w:pPr>
        <w:spacing w:line="120" w:lineRule="auto"/>
      </w:pPr>
      <w:r>
        <w:rPr>
          <w:sz w:val="12"/>
          <w:szCs w:val="12"/>
        </w:rPr>
        <w:t xml:space="preserve"> </w:t>
      </w:r>
    </w:p>
    <w:tbl>
      <w:tblPr>
        <w:tblW w:w="85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2854"/>
        <w:gridCol w:w="2853"/>
      </w:tblGrid>
      <w:tr xmlns:wp14="http://schemas.microsoft.com/office/word/2010/wordml" w:rsidR="009E7E8A" w14:paraId="58577C7D" wp14:textId="77777777">
        <w:tc>
          <w:tcPr>
            <w:tcW w:w="285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2B6876" w14:paraId="1197014B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="002A5334">
              <w:t xml:space="preserve">Miguel </w:t>
            </w:r>
            <w:proofErr w:type="spellStart"/>
            <w:r w:rsidR="002A5334">
              <w:t>Belizario</w:t>
            </w:r>
            <w:proofErr w:type="spellEnd"/>
            <w:r w:rsidR="002A5334">
              <w:t xml:space="preserve"> Amaro Lopes - 0030482613031</w:t>
            </w:r>
          </w:p>
          <w:p w:rsidR="009E7E8A" w:rsidRDefault="002B6876" w14:paraId="1B9DC2BC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Redator(a)</w:t>
            </w:r>
          </w:p>
          <w:p w:rsidR="009E7E8A" w:rsidRDefault="002B6876" w14:paraId="507A0B0C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4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2B6876" w14:paraId="58457FFD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="002A5334">
              <w:rPr>
                <w:color w:val="auto"/>
              </w:rPr>
              <w:t xml:space="preserve">Igor Albuquerque </w:t>
            </w:r>
            <w:proofErr w:type="spellStart"/>
            <w:r w:rsidR="002A5334">
              <w:rPr>
                <w:color w:val="auto"/>
              </w:rPr>
              <w:t>Uiehara</w:t>
            </w:r>
            <w:proofErr w:type="spellEnd"/>
            <w:r w:rsidR="002A5334">
              <w:rPr>
                <w:color w:val="auto"/>
              </w:rPr>
              <w:t xml:space="preserve"> - 0030482613017</w:t>
            </w:r>
          </w:p>
          <w:p w:rsidR="009E7E8A" w:rsidRDefault="002B6876" w14:paraId="6EF128D8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Responsável do Grupo</w:t>
            </w:r>
          </w:p>
          <w:p w:rsidR="009E7E8A" w:rsidRDefault="002B6876" w14:paraId="71E61062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completo / RA</w:t>
            </w:r>
          </w:p>
        </w:tc>
        <w:tc>
          <w:tcPr>
            <w:tcW w:w="2853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:rsidR="009E7E8A" w:rsidRDefault="002B6876" w14:paraId="4A6F50B7" wp14:textId="77777777">
            <w:pPr>
              <w:pBdr>
                <w:bottom w:val="single" w:color="DDDDDD" w:sz="5" w:space="1"/>
              </w:pBdr>
              <w:spacing w:before="400" w:after="60"/>
            </w:pPr>
            <w:r>
              <w:t xml:space="preserve"> </w:t>
            </w:r>
            <w:r w:rsidR="002A5334">
              <w:t>Roseli Benedetti - Cliente</w:t>
            </w:r>
          </w:p>
          <w:p w:rsidR="009E7E8A" w:rsidRDefault="002B6876" w14:paraId="1D7ED160" wp14:textId="77777777">
            <w:pPr>
              <w:jc w:val="center"/>
            </w:pPr>
            <w:r>
              <w:rPr>
                <w:b/>
                <w:bCs/>
                <w:color w:val="E8520A"/>
                <w:sz w:val="19"/>
                <w:szCs w:val="19"/>
              </w:rPr>
              <w:t>Cliente / Orientador(a)</w:t>
            </w:r>
          </w:p>
          <w:p w:rsidR="009E7E8A" w:rsidRDefault="002B6876" w14:paraId="14FCC28F" wp14:textId="77777777">
            <w:pPr>
              <w:jc w:val="center"/>
            </w:pPr>
            <w:r>
              <w:rPr>
                <w:i/>
                <w:iCs/>
                <w:color w:val="AAAAAA"/>
                <w:sz w:val="17"/>
                <w:szCs w:val="17"/>
              </w:rPr>
              <w:t>Nome / Cargo (se aplicável)</w:t>
            </w:r>
          </w:p>
        </w:tc>
      </w:tr>
    </w:tbl>
    <w:p xmlns:wp14="http://schemas.microsoft.com/office/word/2010/wordml" w:rsidR="009E7E8A" w:rsidRDefault="002B6876" w14:paraId="4CE745D7" wp14:textId="77777777">
      <w:pPr>
        <w:spacing w:line="160" w:lineRule="auto"/>
      </w:pPr>
      <w:r>
        <w:rPr>
          <w:sz w:val="16"/>
          <w:szCs w:val="16"/>
        </w:rPr>
        <w:t xml:space="preserve"> </w:t>
      </w:r>
    </w:p>
    <w:p xmlns:wp14="http://schemas.microsoft.com/office/word/2010/wordml" w:rsidR="009E7E8A" w:rsidRDefault="002B6876" w14:paraId="6BF202F2" wp14:textId="77777777">
      <w:pPr>
        <w:pBdr>
          <w:bottom w:val="single" w:color="E8520A" w:sz="6" w:space="2"/>
        </w:pBdr>
        <w:spacing w:before="200" w:after="60"/>
      </w:pPr>
      <w:r>
        <w:rPr>
          <w:b/>
          <w:bCs/>
          <w:color w:val="E8520A"/>
        </w:rPr>
        <w:t>Observações / Anotações Livres</w:t>
      </w:r>
    </w:p>
    <w:p xmlns:wp14="http://schemas.microsoft.com/office/word/2010/wordml" w:rsidR="009E7E8A" w:rsidRDefault="002B6876" w14:paraId="7D149327" wp14:textId="77777777">
      <w:pPr>
        <w:pBdr>
          <w:bottom w:val="single" w:color="DDDDDD" w:sz="5" w:space="1"/>
        </w:pBdr>
        <w:spacing w:before="60"/>
      </w:pPr>
      <w:r>
        <w:t xml:space="preserve"> </w:t>
      </w:r>
    </w:p>
    <w:p xmlns:wp14="http://schemas.microsoft.com/office/word/2010/wordml" w:rsidR="009E7E8A" w:rsidRDefault="002B6876" w14:paraId="253B9705" wp14:textId="77777777">
      <w:pPr>
        <w:pBdr>
          <w:bottom w:val="single" w:color="DDDDDD" w:sz="5" w:space="1"/>
        </w:pBdr>
      </w:pPr>
      <w:r>
        <w:t xml:space="preserve"> </w:t>
      </w:r>
    </w:p>
    <w:p xmlns:wp14="http://schemas.microsoft.com/office/word/2010/wordml" w:rsidR="009E7E8A" w:rsidRDefault="002B6876" w14:paraId="752553BD" wp14:textId="77777777">
      <w:pPr>
        <w:pBdr>
          <w:bottom w:val="single" w:color="DDDDDD" w:sz="5" w:space="1"/>
        </w:pBdr>
      </w:pPr>
      <w:r>
        <w:t xml:space="preserve"> </w:t>
      </w:r>
    </w:p>
    <w:p xmlns:wp14="http://schemas.microsoft.com/office/word/2010/wordml" w:rsidR="009E7E8A" w:rsidRDefault="002B6876" w14:paraId="56051E44" wp14:textId="77777777">
      <w:pPr>
        <w:spacing w:line="80" w:lineRule="auto"/>
      </w:pPr>
      <w:r>
        <w:rPr>
          <w:sz w:val="8"/>
          <w:szCs w:val="8"/>
        </w:rPr>
        <w:t xml:space="preserve"> </w:t>
      </w:r>
    </w:p>
    <w:sectPr w:rsidR="009E7E8A">
      <w:headerReference w:type="default" r:id="rId10"/>
      <w:footerReference w:type="default" r:id="rId11"/>
      <w:pgSz w:w="11906" w:h="16838" w:orient="portrait"/>
      <w:pgMar w:top="960" w:right="1080" w:bottom="9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2B6876" w:rsidRDefault="002B6876" w14:paraId="61CDCEAD" wp14:textId="77777777">
      <w:r>
        <w:separator/>
      </w:r>
    </w:p>
  </w:endnote>
  <w:endnote w:type="continuationSeparator" w:id="0">
    <w:p xmlns:wp14="http://schemas.microsoft.com/office/word/2010/wordml" w:rsidR="002B6876" w:rsidRDefault="002B6876" w14:paraId="6BB9E25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9E7E8A" w:rsidRDefault="002B6876" w14:paraId="3689533B" wp14:textId="77777777">
    <w:pPr>
      <w:pBdr>
        <w:top w:val="single" w:color="E8520A" w:sz="6" w:space="3"/>
      </w:pBdr>
      <w:tabs>
        <w:tab w:val="right" w:pos="9026"/>
      </w:tabs>
      <w:spacing w:before="60"/>
    </w:pPr>
    <w:r>
      <w:rPr>
        <w:i/>
        <w:iCs/>
        <w:color w:val="AAAAAA"/>
        <w:sz w:val="16"/>
        <w:szCs w:val="16"/>
      </w:rPr>
      <w:t>Este documento é confidencial ao grupo do projeto.</w:t>
    </w:r>
    <w:r>
      <w:rPr>
        <w:sz w:val="16"/>
        <w:szCs w:val="16"/>
      </w:rPr>
      <w:tab/>
    </w:r>
    <w:r>
      <w:rPr>
        <w:color w:val="AAAAAA"/>
        <w:sz w:val="16"/>
        <w:szCs w:val="16"/>
      </w:rPr>
      <w:t xml:space="preserve">Página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PAGE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1</w:t>
    </w:r>
    <w:r>
      <w:rPr>
        <w:color w:val="E8520A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de </w:t>
    </w:r>
    <w:r>
      <w:rPr>
        <w:color w:val="E8520A"/>
        <w:sz w:val="16"/>
        <w:szCs w:val="16"/>
      </w:rPr>
      <w:fldChar w:fldCharType="begin"/>
    </w:r>
    <w:r>
      <w:rPr>
        <w:color w:val="E8520A"/>
        <w:sz w:val="16"/>
        <w:szCs w:val="16"/>
      </w:rPr>
      <w:instrText>NUMPAGES</w:instrText>
    </w:r>
    <w:r>
      <w:rPr>
        <w:color w:val="E8520A"/>
        <w:sz w:val="16"/>
        <w:szCs w:val="16"/>
      </w:rPr>
      <w:fldChar w:fldCharType="separate"/>
    </w:r>
    <w:r w:rsidR="007D01D7">
      <w:rPr>
        <w:noProof/>
        <w:color w:val="E8520A"/>
        <w:sz w:val="16"/>
        <w:szCs w:val="16"/>
      </w:rPr>
      <w:t>2</w:t>
    </w:r>
    <w:r>
      <w:rPr>
        <w:color w:val="E8520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2B6876" w:rsidRDefault="002B6876" w14:paraId="1F72F646" wp14:textId="77777777">
      <w:r>
        <w:separator/>
      </w:r>
    </w:p>
  </w:footnote>
  <w:footnote w:type="continuationSeparator" w:id="0">
    <w:p xmlns:wp14="http://schemas.microsoft.com/office/word/2010/wordml" w:rsidR="002B6876" w:rsidRDefault="002B6876" w14:paraId="08CE6F9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9E7E8A" w:rsidRDefault="002B6876" w14:paraId="4E802BB9" wp14:textId="77777777">
    <w:pPr>
      <w:pBdr>
        <w:bottom w:val="single" w:color="E8520A" w:sz="8" w:space="3"/>
      </w:pBdr>
      <w:tabs>
        <w:tab w:val="right" w:pos="9026"/>
      </w:tabs>
      <w:spacing w:after="60"/>
    </w:pPr>
    <w:r>
      <w:rPr>
        <w:b/>
        <w:bCs/>
        <w:color w:val="B33D00"/>
        <w:sz w:val="18"/>
        <w:szCs w:val="18"/>
      </w:rPr>
      <w:t xml:space="preserve">FATEC  </w:t>
    </w:r>
    <w:r w:rsidR="007D01D7">
      <w:rPr>
        <w:b/>
        <w:bCs/>
        <w:color w:val="B33D00"/>
        <w:sz w:val="18"/>
        <w:szCs w:val="18"/>
      </w:rPr>
      <w:t>Sorocaba</w:t>
    </w:r>
    <w:r>
      <w:rPr>
        <w:b/>
        <w:bCs/>
        <w:color w:val="B33D00"/>
        <w:sz w:val="18"/>
        <w:szCs w:val="18"/>
      </w:rPr>
      <w:t>|  Centro Paula Souza</w:t>
    </w:r>
    <w:r>
      <w:rPr>
        <w:sz w:val="18"/>
        <w:szCs w:val="18"/>
      </w:rPr>
      <w:tab/>
    </w:r>
    <w:r>
      <w:rPr>
        <w:color w:val="666666"/>
        <w:sz w:val="18"/>
        <w:szCs w:val="18"/>
      </w:rPr>
      <w:t>Ata de Reunião</w:t>
    </w:r>
    <w:r>
      <w:rPr>
        <w:color w:val="F5B48A"/>
        <w:sz w:val="18"/>
        <w:szCs w:val="18"/>
      </w:rPr>
      <w:t xml:space="preserve">  •  </w:t>
    </w:r>
    <w:r>
      <w:rPr>
        <w:color w:val="666666"/>
        <w:sz w:val="18"/>
        <w:szCs w:val="18"/>
      </w:rPr>
      <w:t>Versão 202</w:t>
    </w:r>
    <w:r w:rsidR="007D01D7">
      <w:rPr>
        <w:color w:val="666666"/>
        <w:sz w:val="18"/>
        <w:szCs w:val="18"/>
      </w:rPr>
      <w:t>6</w:t>
    </w:r>
  </w:p>
</w:hdr>
</file>

<file path=word/intelligence2.xml><?xml version="1.0" encoding="utf-8"?>
<int2:intelligence xmlns:int2="http://schemas.microsoft.com/office/intelligence/2020/intelligence">
  <int2:observations>
    <int2:textHash int2:hashCode="6lt/k+8LC9znCs" int2:id="t49fFE1c">
      <int2:state int2:type="spell" int2:value="Rejected"/>
    </int2:textHash>
    <int2:textHash int2:hashCode="RTypTB4Qs4Ucot" int2:id="u6IDD8B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FC65CB"/>
    <w:multiLevelType w:val="hybridMultilevel"/>
    <w:tmpl w:val="C716188E"/>
    <w:lvl w:ilvl="0" w:tplc="51FA4702">
      <w:start w:val="1"/>
      <w:numFmt w:val="bullet"/>
      <w:lvlText w:val="●"/>
      <w:lvlJc w:val="left"/>
      <w:pPr>
        <w:ind w:left="720" w:hanging="360"/>
      </w:pPr>
    </w:lvl>
    <w:lvl w:ilvl="1" w:tplc="6C1854B2">
      <w:start w:val="1"/>
      <w:numFmt w:val="bullet"/>
      <w:lvlText w:val="○"/>
      <w:lvlJc w:val="left"/>
      <w:pPr>
        <w:ind w:left="1440" w:hanging="360"/>
      </w:pPr>
    </w:lvl>
    <w:lvl w:ilvl="2" w:tplc="A5AE6EEC">
      <w:start w:val="1"/>
      <w:numFmt w:val="bullet"/>
      <w:lvlText w:val="■"/>
      <w:lvlJc w:val="left"/>
      <w:pPr>
        <w:ind w:left="2160" w:hanging="360"/>
      </w:pPr>
    </w:lvl>
    <w:lvl w:ilvl="3" w:tplc="DF4CF02A">
      <w:start w:val="1"/>
      <w:numFmt w:val="bullet"/>
      <w:lvlText w:val="●"/>
      <w:lvlJc w:val="left"/>
      <w:pPr>
        <w:ind w:left="2880" w:hanging="360"/>
      </w:pPr>
    </w:lvl>
    <w:lvl w:ilvl="4" w:tplc="FA0EB29E">
      <w:start w:val="1"/>
      <w:numFmt w:val="bullet"/>
      <w:lvlText w:val="○"/>
      <w:lvlJc w:val="left"/>
      <w:pPr>
        <w:ind w:left="3600" w:hanging="360"/>
      </w:pPr>
    </w:lvl>
    <w:lvl w:ilvl="5" w:tplc="FD206D14">
      <w:start w:val="1"/>
      <w:numFmt w:val="bullet"/>
      <w:lvlText w:val="■"/>
      <w:lvlJc w:val="left"/>
      <w:pPr>
        <w:ind w:left="4320" w:hanging="360"/>
      </w:pPr>
    </w:lvl>
    <w:lvl w:ilvl="6" w:tplc="275084EA">
      <w:start w:val="1"/>
      <w:numFmt w:val="bullet"/>
      <w:lvlText w:val="●"/>
      <w:lvlJc w:val="left"/>
      <w:pPr>
        <w:ind w:left="5040" w:hanging="360"/>
      </w:pPr>
    </w:lvl>
    <w:lvl w:ilvl="7" w:tplc="641CEC80">
      <w:start w:val="1"/>
      <w:numFmt w:val="bullet"/>
      <w:lvlText w:val="●"/>
      <w:lvlJc w:val="left"/>
      <w:pPr>
        <w:ind w:left="5760" w:hanging="360"/>
      </w:pPr>
    </w:lvl>
    <w:lvl w:ilvl="8" w:tplc="9404E5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attachedTemplate r:id="rId1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F0A"/>
    <w:rsid w:val="00061FCF"/>
    <w:rsid w:val="002A5334"/>
    <w:rsid w:val="002B6876"/>
    <w:rsid w:val="00444205"/>
    <w:rsid w:val="0052729B"/>
    <w:rsid w:val="007D01D7"/>
    <w:rsid w:val="008464D4"/>
    <w:rsid w:val="009A08BB"/>
    <w:rsid w:val="009E7E8A"/>
    <w:rsid w:val="00A46F0A"/>
    <w:rsid w:val="00AB0A5C"/>
    <w:rsid w:val="00BA6D89"/>
    <w:rsid w:val="00EF30F9"/>
    <w:rsid w:val="00F75EFE"/>
    <w:rsid w:val="00F80E13"/>
    <w:rsid w:val="21452DF8"/>
    <w:rsid w:val="2CC548CE"/>
    <w:rsid w:val="32581FEA"/>
    <w:rsid w:val="39E596D3"/>
    <w:rsid w:val="3C63708E"/>
    <w:rsid w:val="458EAE66"/>
    <w:rsid w:val="4709C4E6"/>
    <w:rsid w:val="5FC5895D"/>
    <w:rsid w:val="63B95757"/>
    <w:rsid w:val="7EBC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A6AE0"/>
  <w15:docId w15:val="{D208D68A-2440-402D-963F-3A38DFCDAB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Calibri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7D01D7"/>
  </w:style>
  <w:style w:type="paragraph" w:styleId="Rodap">
    <w:name w:val="footer"/>
    <w:basedOn w:val="Normal"/>
    <w:link w:val="RodapChar"/>
    <w:uiPriority w:val="99"/>
    <w:unhideWhenUsed/>
    <w:rsid w:val="007D01D7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7D0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3fe4ffc5010a4e2a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uno\Downloads\Modelo%20de%20Ata%20de%20Reuni&#227;o%20PI%201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82A78646919E4A9B9C63A3CDA0BEC6" ma:contentTypeVersion="9" ma:contentTypeDescription="Crie um novo documento." ma:contentTypeScope="" ma:versionID="9fd0085c571ce814049766cf950952a6">
  <xsd:schema xmlns:xsd="http://www.w3.org/2001/XMLSchema" xmlns:xs="http://www.w3.org/2001/XMLSchema" xmlns:p="http://schemas.microsoft.com/office/2006/metadata/properties" xmlns:ns2="3b7d4ec4-947d-4577-9bb3-22bc43e55488" targetNamespace="http://schemas.microsoft.com/office/2006/metadata/properties" ma:root="true" ma:fieldsID="5dbe2f05119c27c877632342cd7fda9e" ns2:_="">
    <xsd:import namespace="3b7d4ec4-947d-4577-9bb3-22bc43e55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d4ec4-947d-4577-9bb3-22bc43e55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d4ec4-947d-4577-9bb3-22bc43e554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381FAD-1BAD-49C0-BA34-CF28EB38EE51}"/>
</file>

<file path=customXml/itemProps2.xml><?xml version="1.0" encoding="utf-8"?>
<ds:datastoreItem xmlns:ds="http://schemas.openxmlformats.org/officeDocument/2006/customXml" ds:itemID="{2A509B3A-B8BA-4222-9CD7-5F0DCDEE39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FFF5A9-DACE-4A74-AFA0-993891C7C10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Modelo de Ata de Reunião PI 1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Aluno</dc:creator>
  <lastModifiedBy>IGOR ALBUQUERQUE UIEHARA</lastModifiedBy>
  <revision>7</revision>
  <dcterms:created xsi:type="dcterms:W3CDTF">2026-05-22T23:00:00.0000000Z</dcterms:created>
  <dcterms:modified xsi:type="dcterms:W3CDTF">2026-06-11T20:06:46.5666535Z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0x010100CC82A78646919E4A9B9C63A3CDA0BEC6</vt:lpwstr>
  </property>
  <property fmtid="{D5CDD505-2E9C-101B-9397-08002B2CF9AE}" pid="3" name="MediaServiceImageTags">
    <vt:lpwstr/>
  </property>
</Properties>
</file>
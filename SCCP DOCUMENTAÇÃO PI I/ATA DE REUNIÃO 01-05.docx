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E7E8A" w:rsidP="007D01D7" w:rsidRDefault="0084684D" w14:paraId="20462E89" wp14:textId="77777777">
      <w:pPr>
        <w:shd w:val="clear" w:color="auto" w:fill="E8520A"/>
        <w:jc w:val="center"/>
      </w:pPr>
      <w:r>
        <w:rPr>
          <w:b/>
          <w:bCs/>
          <w:color w:val="FFFFFF"/>
          <w:sz w:val="48"/>
          <w:szCs w:val="48"/>
        </w:rPr>
        <w:t>ATA DE REUNIÃO</w:t>
      </w:r>
    </w:p>
    <w:p xmlns:wp14="http://schemas.microsoft.com/office/word/2010/wordml" w:rsidR="009E7E8A" w:rsidP="007D01D7" w:rsidRDefault="0084684D" w14:paraId="62EF38DE" wp14:textId="77777777">
      <w:pPr>
        <w:shd w:val="clear" w:color="auto" w:fill="B33D00"/>
        <w:jc w:val="center"/>
      </w:pPr>
      <w:r>
        <w:rPr>
          <w:color w:val="FFFFFF"/>
          <w:sz w:val="20"/>
          <w:szCs w:val="20"/>
        </w:rPr>
        <w:t xml:space="preserve">Registro oficial de reunião de projeto  </w:t>
      </w:r>
      <w:r w:rsidR="007D01D7">
        <w:rPr>
          <w:color w:val="FFFFFF"/>
          <w:sz w:val="20"/>
          <w:szCs w:val="20"/>
        </w:rPr>
        <w:t xml:space="preserve">Integrador 1 </w:t>
      </w:r>
    </w:p>
    <w:p xmlns:wp14="http://schemas.microsoft.com/office/word/2010/wordml" w:rsidR="009E7E8A" w:rsidRDefault="0084684D" w14:paraId="29D6B04F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6D854E61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📋</w:t>
      </w:r>
      <w:r>
        <w:rPr>
          <w:b/>
          <w:bCs/>
          <w:color w:val="FFFFFF"/>
        </w:rPr>
        <w:t xml:space="preserve">  1. INFORMAÇÕES GERAIS DA REUNIÃO</w:t>
      </w:r>
    </w:p>
    <w:p xmlns:wp14="http://schemas.microsoft.com/office/word/2010/wordml" w:rsidR="009E7E8A" w:rsidRDefault="0084684D" w14:paraId="10E2CEE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Preencha todos os campos antes de iniciar a reunião. Em reuniões híbridas, inclua o link da plataforma.</w:t>
      </w:r>
    </w:p>
    <w:p xmlns:wp14="http://schemas.microsoft.com/office/word/2010/wordml" w:rsidR="009E7E8A" w:rsidRDefault="0084684D" w14:paraId="0A6959E7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10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618"/>
        <w:gridCol w:w="1120"/>
        <w:gridCol w:w="3208"/>
        <w:gridCol w:w="22"/>
        <w:gridCol w:w="881"/>
        <w:gridCol w:w="1172"/>
      </w:tblGrid>
      <w:tr xmlns:wp14="http://schemas.microsoft.com/office/word/2010/wordml" w:rsidR="009E7E8A" w:rsidTr="007D01D7" w14:paraId="541D4BD6" wp14:textId="77777777"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51A59785" wp14:textId="77777777">
            <w:r>
              <w:rPr>
                <w:b/>
                <w:bCs/>
                <w:color w:val="B33D00"/>
                <w:sz w:val="19"/>
                <w:szCs w:val="19"/>
              </w:rPr>
              <w:t>Data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12714EFF" wp14:textId="77777777">
            <w:r>
              <w:t>01/05/2026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57DC1D28" wp14:textId="77777777">
            <w:r>
              <w:rPr>
                <w:b/>
                <w:bCs/>
                <w:color w:val="B33D00"/>
                <w:sz w:val="19"/>
                <w:szCs w:val="19"/>
              </w:rPr>
              <w:t>Início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33F9E6E9" wp14:textId="77777777">
            <w:r>
              <w:t>19:20</w:t>
            </w:r>
          </w:p>
        </w:tc>
        <w:tc>
          <w:tcPr>
            <w:tcW w:w="903" w:type="dxa"/>
            <w:gridSpan w:val="2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06DDDE79" wp14:textId="77777777">
            <w:r>
              <w:rPr>
                <w:b/>
                <w:bCs/>
                <w:color w:val="B33D00"/>
                <w:sz w:val="19"/>
                <w:szCs w:val="19"/>
              </w:rPr>
              <w:t>Término</w:t>
            </w:r>
          </w:p>
        </w:tc>
        <w:tc>
          <w:tcPr>
            <w:tcW w:w="11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786517CB" wp14:textId="77777777">
            <w:r>
              <w:t>19:35</w:t>
            </w:r>
          </w:p>
        </w:tc>
      </w:tr>
      <w:tr xmlns:wp14="http://schemas.microsoft.com/office/word/2010/wordml" w:rsidR="009E7E8A" w:rsidTr="007D01D7" w14:paraId="1A89C932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728D85E0" wp14:textId="77777777">
            <w:r>
              <w:rPr>
                <w:b/>
                <w:bCs/>
                <w:color w:val="B33D00"/>
                <w:sz w:val="19"/>
                <w:szCs w:val="19"/>
              </w:rPr>
              <w:t>Projeto / Disciplina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25BD2097" wp14:textId="77777777">
            <w:r>
              <w:t>Projeto Integrador 1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429185C2" wp14:textId="77777777">
            <w:r>
              <w:rPr>
                <w:b/>
                <w:bCs/>
                <w:color w:val="B33D00"/>
                <w:sz w:val="19"/>
                <w:szCs w:val="19"/>
              </w:rPr>
              <w:t>Redator(a)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2FB36A07" wp14:textId="77777777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</w:tr>
      <w:tr xmlns:wp14="http://schemas.microsoft.com/office/word/2010/wordml" w:rsidR="009E7E8A" w:rsidTr="007D01D7" w14:paraId="71BCF518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6E1FE214" wp14:textId="77777777">
            <w:r>
              <w:rPr>
                <w:b/>
                <w:bCs/>
                <w:color w:val="B33D00"/>
                <w:sz w:val="19"/>
                <w:szCs w:val="19"/>
              </w:rPr>
              <w:t>Local / Sala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1E5BF266" wp14:textId="77777777">
            <w:r>
              <w:t>Sala 9 – Prédio 10 / Fatec Sorocaba / Presencial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5E86CD09" wp14:textId="77777777">
            <w:proofErr w:type="gramStart"/>
            <w:r>
              <w:rPr>
                <w:b/>
                <w:bCs/>
                <w:color w:val="B33D00"/>
                <w:sz w:val="19"/>
                <w:szCs w:val="19"/>
              </w:rPr>
              <w:t>Plataforma Online</w:t>
            </w:r>
            <w:proofErr w:type="gramEnd"/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57E4DBD5" wp14:textId="77777777">
            <w:r>
              <w:t>Realizado presencialmente</w:t>
            </w:r>
          </w:p>
        </w:tc>
      </w:tr>
      <w:tr xmlns:wp14="http://schemas.microsoft.com/office/word/2010/wordml" w:rsidR="009E7E8A" w:rsidTr="007D01D7" w14:paraId="17EDAB27" wp14:textId="77777777">
        <w:trPr>
          <w:gridAfter w:val="2"/>
          <w:wAfter w:w="2053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37D068EE" wp14:textId="77777777">
            <w:r>
              <w:rPr>
                <w:b/>
                <w:bCs/>
                <w:color w:val="B33D00"/>
                <w:sz w:val="19"/>
                <w:szCs w:val="19"/>
              </w:rPr>
              <w:t>Link da Reunião</w:t>
            </w:r>
          </w:p>
        </w:tc>
        <w:tc>
          <w:tcPr>
            <w:tcW w:w="6968" w:type="dxa"/>
            <w:gridSpan w:val="4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3C7FE8" w14:paraId="210334BB" wp14:textId="77777777">
            <w:proofErr w:type="gramStart"/>
            <w:r>
              <w:t>Realizado Presencialmente</w:t>
            </w:r>
            <w:proofErr w:type="gramEnd"/>
          </w:p>
        </w:tc>
      </w:tr>
    </w:tbl>
    <w:p xmlns:wp14="http://schemas.microsoft.com/office/word/2010/wordml" w:rsidR="009E7E8A" w:rsidRDefault="0084684D" w14:paraId="100C5B58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3A743F79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Objetivo da Reunião</w:t>
      </w:r>
    </w:p>
    <w:p xmlns:wp14="http://schemas.microsoft.com/office/word/2010/wordml" w:rsidR="009E7E8A" w:rsidRDefault="003C7FE8" w14:paraId="20EFF96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Alinhamento </w:t>
      </w:r>
      <w:r w:rsidR="00336D85">
        <w:rPr>
          <w:i/>
          <w:iCs/>
          <w:color w:val="B33D00"/>
          <w:sz w:val="19"/>
          <w:szCs w:val="19"/>
        </w:rPr>
        <w:t>de Responsabilidade de Entrega e Prazos. Pequeno Brainstorming.</w:t>
      </w:r>
    </w:p>
    <w:p xmlns:wp14="http://schemas.microsoft.com/office/word/2010/wordml" w:rsidR="009E7E8A" w:rsidRDefault="009E7E8A" w14:paraId="672A6659" wp14:textId="77777777">
      <w:pPr>
        <w:pBdr>
          <w:bottom w:val="single" w:color="F5B48A" w:sz="5" w:space="1"/>
        </w:pBdr>
        <w:spacing w:before="60"/>
      </w:pPr>
    </w:p>
    <w:p xmlns:wp14="http://schemas.microsoft.com/office/word/2010/wordml" w:rsidR="009E7E8A" w:rsidRDefault="0084684D" w14:paraId="12F40E89" wp14:textId="77777777">
      <w:pPr>
        <w:pBdr>
          <w:bottom w:val="single" w:color="F5B48A" w:sz="5" w:space="1"/>
        </w:pBdr>
      </w:pPr>
      <w:r>
        <w:t xml:space="preserve"> </w:t>
      </w:r>
    </w:p>
    <w:p xmlns:wp14="http://schemas.microsoft.com/office/word/2010/wordml" w:rsidR="009E7E8A" w:rsidRDefault="0084684D" w14:paraId="608DEACE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202EE55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👥</w:t>
      </w:r>
      <w:r>
        <w:rPr>
          <w:b/>
          <w:bCs/>
          <w:color w:val="FFFFFF"/>
        </w:rPr>
        <w:t xml:space="preserve">  2. PARTICIPANTES</w:t>
      </w:r>
    </w:p>
    <w:p xmlns:wp14="http://schemas.microsoft.com/office/word/2010/wordml" w:rsidR="009E7E8A" w:rsidRDefault="0084684D" w14:paraId="776C4C42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Marque ✓ apenas nos participantes que efetivamente compareceram (presencial ou online). Indique o papel de cada membro: Facilitador, Relator, Membro, Cliente/Stakeholder.</w:t>
      </w:r>
    </w:p>
    <w:p xmlns:wp14="http://schemas.microsoft.com/office/word/2010/wordml" w:rsidR="009E7E8A" w:rsidRDefault="0084684D" w14:paraId="2BAC6FC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1987"/>
        <w:gridCol w:w="3529"/>
        <w:gridCol w:w="3809"/>
      </w:tblGrid>
      <w:tr xmlns:wp14="http://schemas.microsoft.com/office/word/2010/wordml" w:rsidR="00336D85" w:rsidTr="007D01D7" w14:paraId="2B606059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7D53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6C384B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462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9A2506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na Reunião</w:t>
            </w:r>
          </w:p>
        </w:tc>
        <w:tc>
          <w:tcPr>
            <w:tcW w:w="226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32FD68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Contato / E-mail</w:t>
            </w:r>
          </w:p>
        </w:tc>
      </w:tr>
      <w:tr xmlns:wp14="http://schemas.microsoft.com/office/word/2010/wordml" w:rsidR="00336D85" w:rsidTr="00336D85" w14:paraId="120A87D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0D1C84E6" wp14:textId="77777777">
            <w:pPr>
              <w:jc w:val="center"/>
            </w:pPr>
            <w:r w:rsidRPr="00336D85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2E7BE3B6" wp14:textId="77777777">
            <w:r>
              <w:t>Bruno dos Santos Domingues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39AEDAD2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3B550866" wp14:textId="77777777">
            <w:r>
              <w:t>bruno.domingues@aluno.cps.sp.gob.br</w:t>
            </w:r>
          </w:p>
        </w:tc>
      </w:tr>
      <w:tr xmlns:wp14="http://schemas.microsoft.com/office/word/2010/wordml" w:rsidR="00336D85" w:rsidTr="007D01D7" w14:paraId="5F26034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12DD878" wp14:textId="77777777">
            <w:pPr>
              <w:jc w:val="center"/>
            </w:pPr>
            <w:r w:rsidRPr="00336D85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6A8FDCC3" wp14:textId="77777777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56A43C15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07788B1A" wp14:textId="77777777">
            <w:r>
              <w:t>miguel.lopes01@aluno.cps.sp.gov.br</w:t>
            </w:r>
          </w:p>
        </w:tc>
      </w:tr>
      <w:tr xmlns:wp14="http://schemas.microsoft.com/office/word/2010/wordml" w:rsidR="00336D85" w:rsidTr="007D01D7" w14:paraId="4BAB49A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053F9D1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12D6A7E3" wp14:textId="77777777">
            <w:proofErr w:type="spellStart"/>
            <w:r>
              <w:t>Kelvyn</w:t>
            </w:r>
            <w:proofErr w:type="spellEnd"/>
            <w:r>
              <w:t xml:space="preserve"> Santana de Gois Vieira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143E373A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566689C3" wp14:textId="77777777">
            <w:r>
              <w:t>Kelvyn.vieira@aluno.cps.sp.gov.br</w:t>
            </w:r>
          </w:p>
        </w:tc>
      </w:tr>
      <w:tr xmlns:wp14="http://schemas.microsoft.com/office/word/2010/wordml" w:rsidR="00336D85" w:rsidTr="007D01D7" w14:paraId="568C311C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14E8EB90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76E48C30" wp14:textId="77777777">
            <w:r w:rsidRPr="009F47DD">
              <w:t xml:space="preserve">Igor Albuquerque </w:t>
            </w:r>
            <w:proofErr w:type="spellStart"/>
            <w:r w:rsidRPr="009F47DD">
              <w:t>Uiehara</w:t>
            </w:r>
            <w:proofErr w:type="spellEnd"/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003F4248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34C2F292" wp14:textId="77777777">
            <w:r>
              <w:t>Igor.uiehara@aluno.cps.sp.gov.br</w:t>
            </w:r>
          </w:p>
        </w:tc>
      </w:tr>
      <w:tr xmlns:wp14="http://schemas.microsoft.com/office/word/2010/wordml" w:rsidR="00336D85" w:rsidTr="007D01D7" w14:paraId="4D8A543F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351D0424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2AEF585A" wp14:textId="77777777">
            <w:proofErr w:type="spellStart"/>
            <w:r w:rsidRPr="009F47DD">
              <w:t>Dyego</w:t>
            </w:r>
            <w:proofErr w:type="spellEnd"/>
            <w:r w:rsidRPr="009F47DD">
              <w:t xml:space="preserve"> </w:t>
            </w:r>
            <w:proofErr w:type="spellStart"/>
            <w:r w:rsidRPr="009F47DD">
              <w:t>Adilcio</w:t>
            </w:r>
            <w:proofErr w:type="spellEnd"/>
            <w:r w:rsidRPr="009F47DD">
              <w:t xml:space="preserve"> Santos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47DD" w14:paraId="44398FBC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A37501D" wp14:textId="77777777"/>
        </w:tc>
      </w:tr>
      <w:tr xmlns:wp14="http://schemas.microsoft.com/office/word/2010/wordml" w:rsidR="00336D85" w:rsidTr="007D01D7" w14:paraId="0CDE3479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18A20AE" wp14:textId="77777777">
            <w:pPr>
              <w:jc w:val="center"/>
            </w:pPr>
            <w:r w:rsidRPr="009F47DD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66FED2F7" wp14:textId="77777777">
            <w:r>
              <w:t>Fabio de Paula Santos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40F7F390" wp14:textId="77777777">
            <w:r>
              <w:t>Instrutor/Facilitador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336D85" w14:paraId="12BC9FFB" wp14:textId="77777777">
            <w:r>
              <w:t>Fabio.santos@cps.sp.gov.br</w:t>
            </w:r>
          </w:p>
        </w:tc>
      </w:tr>
    </w:tbl>
    <w:p xmlns:wp14="http://schemas.microsoft.com/office/word/2010/wordml" w:rsidR="009E7E8A" w:rsidRDefault="0084684D" w14:paraId="156A6281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5DAB6C7B" wp14:textId="77777777">
      <w:r>
        <w:br w:type="page"/>
      </w:r>
    </w:p>
    <w:p xmlns:wp14="http://schemas.microsoft.com/office/word/2010/wordml" w:rsidR="009E7E8A" w:rsidRDefault="0084684D" w14:paraId="13BF96A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💬</w:t>
      </w:r>
      <w:r>
        <w:rPr>
          <w:b/>
          <w:bCs/>
          <w:color w:val="FFFFFF"/>
        </w:rPr>
        <w:t xml:space="preserve">  3. PAUTA E DISCUSSÕES</w:t>
      </w:r>
    </w:p>
    <w:p xmlns:wp14="http://schemas.microsoft.com/office/word/2010/wordml" w:rsidR="009E7E8A" w:rsidRDefault="0084684D" w14:paraId="5FC7250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os assuntos tratados e as perguntas feitas. Use perguntas abertas para obter o máximo de informação. Registre as respostas/notas na coluna da direita durante a reunião.</w:t>
      </w:r>
    </w:p>
    <w:p xmlns:wp14="http://schemas.microsoft.com/office/word/2010/wordml" w:rsidR="009E7E8A" w:rsidRDefault="0084684D" w14:paraId="20876B0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18"/>
        <w:gridCol w:w="4678"/>
      </w:tblGrid>
      <w:tr xmlns:wp14="http://schemas.microsoft.com/office/word/2010/wordml" w:rsidR="009E7E8A" w:rsidTr="4FA2E571" w14:paraId="14C0531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5D859D6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461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45DCE5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Assunto / Pergunta</w:t>
            </w:r>
          </w:p>
        </w:tc>
        <w:tc>
          <w:tcPr>
            <w:tcW w:w="467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3D2BC08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Respostas Obtidas</w:t>
            </w:r>
          </w:p>
        </w:tc>
      </w:tr>
      <w:tr xmlns:wp14="http://schemas.microsoft.com/office/word/2010/wordml" w:rsidR="009E7E8A" w:rsidTr="4FA2E571" w14:paraId="38EDC39D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84684D" w14:paraId="649841BE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1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47DD" w14:paraId="5450B71F" wp14:textId="7842A9B4">
            <w:r w:rsidR="009F47DD">
              <w:rPr/>
              <w:t xml:space="preserve">Ideias de pesquisas de campo, observação e </w:t>
            </w:r>
            <w:r w:rsidR="697C95D7">
              <w:rPr/>
              <w:t>análise</w:t>
            </w:r>
            <w:r w:rsidR="009F47DD">
              <w:rPr/>
              <w:t xml:space="preserve"> de sistemas já implementados, para um melhor contexto.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47DD" w14:paraId="08BFAA94" wp14:textId="06DDE63C">
            <w:r w:rsidR="009F47DD">
              <w:rPr/>
              <w:t xml:space="preserve">Locais a ser visitado, para </w:t>
            </w:r>
            <w:r w:rsidR="0BFAD8A8">
              <w:rPr/>
              <w:t>análise</w:t>
            </w:r>
            <w:r w:rsidR="009F47DD">
              <w:rPr/>
              <w:t xml:space="preserve"> dos processos: Padaria Real, Pão de açúcar, entre outros...</w:t>
            </w:r>
          </w:p>
        </w:tc>
      </w:tr>
      <w:tr xmlns:wp14="http://schemas.microsoft.com/office/word/2010/wordml" w:rsidR="009E7E8A" w:rsidTr="4FA2E571" w14:paraId="486A8DE7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84684D" w14:paraId="18F999B5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2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47DD" w14:paraId="3938ABE2" wp14:textId="77777777">
            <w:r>
              <w:t>Devolutiva de feedback, da apresentação do projeto em sala de aula.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47DD" w14:paraId="1AE641A5" wp14:textId="1EA019B8">
            <w:r w:rsidR="009F47DD">
              <w:rPr/>
              <w:t xml:space="preserve">Boa apresentação, com elogios sobre </w:t>
            </w:r>
            <w:r w:rsidR="00402D61">
              <w:rPr/>
              <w:t xml:space="preserve">a </w:t>
            </w:r>
            <w:r w:rsidR="04B19258">
              <w:rPr/>
              <w:t>Análise</w:t>
            </w:r>
            <w:r w:rsidR="00402D61">
              <w:rPr/>
              <w:t xml:space="preserve"> do fluxo atual e do fluxo desejado</w:t>
            </w:r>
          </w:p>
        </w:tc>
      </w:tr>
      <w:tr xmlns:wp14="http://schemas.microsoft.com/office/word/2010/wordml" w:rsidR="009E7E8A" w:rsidTr="4FA2E571" w14:paraId="652C3DE8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84684D" w14:paraId="5FCD5EC4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3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02D61" w14:paraId="387DB938" wp14:textId="77777777">
            <w:r>
              <w:t>Como que funciona as entregas e onde pegar o material.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02D61" w14:paraId="6A4EDD60" wp14:textId="5EF109B6">
            <w:r w:rsidR="57343537">
              <w:rPr/>
              <w:t>As entregas consistem</w:t>
            </w:r>
            <w:r w:rsidR="00402D61">
              <w:rPr/>
              <w:t xml:space="preserve"> na documentação de todo o processo, desde atas de reuniões, até a documentação dos protótipos. Podendo pegar todo o material no grupo geral no aplicativo </w:t>
            </w:r>
            <w:r w:rsidR="00402D61">
              <w:rPr/>
              <w:t>Teams</w:t>
            </w:r>
            <w:r w:rsidR="00402D61">
              <w:rPr/>
              <w:t>.</w:t>
            </w:r>
          </w:p>
        </w:tc>
      </w:tr>
      <w:tr xmlns:wp14="http://schemas.microsoft.com/office/word/2010/wordml" w:rsidR="009E7E8A" w:rsidTr="4FA2E571" w14:paraId="2598DEE6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84684D" w14:paraId="279935FF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4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2EB378F" wp14:textId="77777777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A05A809" wp14:textId="77777777"/>
        </w:tc>
      </w:tr>
    </w:tbl>
    <w:p xmlns:wp14="http://schemas.microsoft.com/office/word/2010/wordml" w:rsidR="009E7E8A" w:rsidRDefault="0084684D" w14:paraId="1014666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7491BCF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⚡  4. DECISÕES TOMADAS</w:t>
      </w:r>
    </w:p>
    <w:p xmlns:wp14="http://schemas.microsoft.com/office/word/2010/wordml" w:rsidR="009E7E8A" w:rsidRDefault="0084684D" w14:paraId="1CFF264F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Registre cada decisão concreta tomada durante a reunião. Indique se houve unanimidade, votação por maioria ou se ficou em aberto.</w:t>
      </w:r>
    </w:p>
    <w:p xmlns:wp14="http://schemas.microsoft.com/office/word/2010/wordml" w:rsidR="009E7E8A" w:rsidRDefault="0084684D" w14:paraId="5B68B9CD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296"/>
      </w:tblGrid>
      <w:tr xmlns:wp14="http://schemas.microsoft.com/office/word/2010/wordml" w:rsidR="007D01D7" w:rsidTr="007D01D7" w14:paraId="7FF6029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712D22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9296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E68552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Decisão Tomada</w:t>
            </w:r>
          </w:p>
        </w:tc>
      </w:tr>
      <w:tr xmlns:wp14="http://schemas.microsoft.com/office/word/2010/wordml" w:rsidR="007D01D7" w:rsidTr="007D01D7" w14:paraId="135B3087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6B20A0C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1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3C8FB7AD" wp14:textId="77777777">
            <w:r>
              <w:t>Unanimidade. Sobre realizar uma pesquisa de campo.</w:t>
            </w:r>
          </w:p>
        </w:tc>
      </w:tr>
      <w:tr xmlns:wp14="http://schemas.microsoft.com/office/word/2010/wordml" w:rsidR="007D01D7" w:rsidTr="007D01D7" w14:paraId="5741D6AF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144751B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2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622F9E40" wp14:textId="77777777">
            <w:r>
              <w:t>Unanimidade. Sobre aumentar o comprometimento das entregas.</w:t>
            </w:r>
          </w:p>
        </w:tc>
      </w:tr>
      <w:tr xmlns:wp14="http://schemas.microsoft.com/office/word/2010/wordml" w:rsidR="007D01D7" w:rsidTr="007D01D7" w14:paraId="0B778152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A036E3D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3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A39BBE3" wp14:textId="77777777"/>
        </w:tc>
      </w:tr>
    </w:tbl>
    <w:p xmlns:wp14="http://schemas.microsoft.com/office/word/2010/wordml" w:rsidR="009E7E8A" w:rsidRDefault="0084684D" w14:paraId="1B7172F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6CD68C96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✅  5. AÇÕES E RESPONSABILIDADES</w:t>
      </w:r>
    </w:p>
    <w:p xmlns:wp14="http://schemas.microsoft.com/office/word/2010/wordml" w:rsidR="009E7E8A" w:rsidRDefault="0084684D" w14:paraId="122E86D4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cada ação definida, quem é o responsável e o prazo de entrega. Atualize o status na próxima reunião.</w:t>
      </w:r>
    </w:p>
    <w:p xmlns:wp14="http://schemas.microsoft.com/office/word/2010/wordml" w:rsidR="009E7E8A" w:rsidRDefault="0084684D" w14:paraId="325CE300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962"/>
        <w:gridCol w:w="1134"/>
      </w:tblGrid>
      <w:tr xmlns:wp14="http://schemas.microsoft.com/office/word/2010/wordml" w:rsidR="007D01D7" w:rsidTr="007D01D7" w14:paraId="181D7FF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C7118B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FB2BA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Tarefa</w:t>
            </w:r>
          </w:p>
        </w:tc>
        <w:tc>
          <w:tcPr>
            <w:tcW w:w="4962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95ECDC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Responsável(eis)</w:t>
            </w:r>
          </w:p>
        </w:tc>
        <w:tc>
          <w:tcPr>
            <w:tcW w:w="1134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43BEA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xmlns:wp14="http://schemas.microsoft.com/office/word/2010/wordml" w:rsidR="007D01D7" w:rsidTr="007D01D7" w14:paraId="4245AB14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249FAAB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1FEACB71" wp14:textId="77777777">
            <w:r>
              <w:t>Pesquisa/analise de campo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71C15D25" wp14:textId="77777777">
            <w:r>
              <w:t>Miguel Lopes, Bruno Domingues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0E5B9BE7" wp14:textId="77777777">
            <w:r>
              <w:t>07/05</w:t>
            </w:r>
          </w:p>
        </w:tc>
      </w:tr>
      <w:tr xmlns:wp14="http://schemas.microsoft.com/office/word/2010/wordml" w:rsidR="007D01D7" w:rsidTr="007D01D7" w14:paraId="0F2D6FE7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E884CA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1F5D4A30" wp14:textId="77777777">
            <w:r>
              <w:t>Prototipação de telas e requisitos, funcionais e não funcionais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4397A111" wp14:textId="77777777">
            <w:r w:rsidRPr="009F47DD">
              <w:t xml:space="preserve">Igor Albuquerque </w:t>
            </w:r>
            <w:proofErr w:type="spellStart"/>
            <w:r w:rsidRPr="009F47DD">
              <w:t>Uiehara</w:t>
            </w:r>
            <w:proofErr w:type="spellEnd"/>
            <w:r>
              <w:t xml:space="preserve">, </w:t>
            </w:r>
            <w:proofErr w:type="spellStart"/>
            <w:r>
              <w:t>Kelvyn</w:t>
            </w:r>
            <w:proofErr w:type="spellEnd"/>
            <w:r>
              <w:t xml:space="preserve"> Santana de Gois Vieira</w:t>
            </w:r>
            <w:r>
              <w:t xml:space="preserve">, 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402D61" w14:paraId="23589D2D" wp14:textId="77777777">
            <w:r>
              <w:t>03/05</w:t>
            </w:r>
          </w:p>
        </w:tc>
      </w:tr>
      <w:tr xmlns:wp14="http://schemas.microsoft.com/office/word/2010/wordml" w:rsidR="007D01D7" w:rsidTr="007D01D7" w14:paraId="3D3AF00C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68D9363B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1C8F396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72A3D3EC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C77D850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07D01D7" w14:paraId="4E6ACEE9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C964D7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D0B940D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E27B00A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52F3C61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07D01D7" w14:paraId="48DB823A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941E47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0061E4C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4EAFD9C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4518BA5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</w:tbl>
    <w:p xmlns:wp14="http://schemas.microsoft.com/office/word/2010/wordml" w:rsidR="009E7E8A" w:rsidRDefault="0084684D" w14:paraId="25DD3341" wp14:textId="77777777">
      <w:pPr>
        <w:spacing w:line="16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xmlns:wp14="http://schemas.microsoft.com/office/word/2010/wordml" w:rsidR="007D01D7" w:rsidRDefault="007D01D7" w14:paraId="4B94D5A5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3DEEC669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3656B9AB" wp14:textId="77777777">
      <w:pPr>
        <w:spacing w:line="160" w:lineRule="auto"/>
      </w:pPr>
    </w:p>
    <w:p xmlns:wp14="http://schemas.microsoft.com/office/word/2010/wordml" w:rsidR="009E7E8A" w:rsidRDefault="0084684D" w14:paraId="0E1A5CC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⏳  6. PENDÊNCIAS DE REUNIÕES ANTERIORES</w:t>
      </w:r>
    </w:p>
    <w:p xmlns:wp14="http://schemas.microsoft.com/office/word/2010/wordml" w:rsidR="009E7E8A" w:rsidRDefault="0084684D" w14:paraId="01149D0C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Revise as pendências da reunião anterior e atualize a situação de cada item. Pendências resolvidas podem ser removidas na próxima ata.</w:t>
      </w:r>
    </w:p>
    <w:p xmlns:wp14="http://schemas.microsoft.com/office/word/2010/wordml" w:rsidR="009E7E8A" w:rsidRDefault="0084684D" w14:paraId="23DD831B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80"/>
        <w:gridCol w:w="1800"/>
        <w:gridCol w:w="2257"/>
        <w:gridCol w:w="1559"/>
      </w:tblGrid>
      <w:tr xmlns:wp14="http://schemas.microsoft.com/office/word/2010/wordml" w:rsidR="009E7E8A" w:rsidTr="007D01D7" w14:paraId="1CEC77C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69D095E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6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7C6A700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285768D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25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4411ADE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Original</w:t>
            </w:r>
          </w:p>
        </w:tc>
        <w:tc>
          <w:tcPr>
            <w:tcW w:w="155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84684D" w14:paraId="71993FA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 Atual</w:t>
            </w:r>
          </w:p>
        </w:tc>
      </w:tr>
      <w:tr xmlns:wp14="http://schemas.microsoft.com/office/word/2010/wordml" w:rsidR="009E7E8A" w:rsidTr="007D01D7" w14:paraId="5A6D1AFC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5FB0818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312F" w:rsidRDefault="00402D61" w14:paraId="7DBDAB33" wp14:textId="77777777">
            <w:r>
              <w:t xml:space="preserve">Sem </w:t>
            </w:r>
            <w:proofErr w:type="gramStart"/>
            <w:r w:rsidR="008A312F">
              <w:t>Pendências(</w:t>
            </w:r>
            <w:proofErr w:type="gramEnd"/>
            <w:r w:rsidR="008A312F">
              <w:t>Primeira Reunião com o facilitador Fabio Santos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49F31CB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53128261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2486C05" wp14:textId="77777777"/>
        </w:tc>
      </w:tr>
      <w:tr xmlns:wp14="http://schemas.microsoft.com/office/word/2010/wordml" w:rsidR="009E7E8A" w:rsidTr="007D01D7" w14:paraId="4101652C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B99056E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299C43A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DDBEF00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61D779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CF2D8B6" wp14:textId="77777777"/>
        </w:tc>
      </w:tr>
      <w:tr xmlns:wp14="http://schemas.microsoft.com/office/word/2010/wordml" w:rsidR="009E7E8A" w:rsidTr="007D01D7" w14:paraId="0FB78278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FC39945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562CB0E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CE0A41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2EBF3C5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D98A12B" wp14:textId="77777777"/>
        </w:tc>
      </w:tr>
    </w:tbl>
    <w:p xmlns:wp14="http://schemas.microsoft.com/office/word/2010/wordml" w:rsidR="009E7E8A" w:rsidRDefault="0084684D" w14:paraId="28CE8CB7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84684D" w14:paraId="0CA34A4D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📅</w:t>
      </w:r>
      <w:r>
        <w:rPr>
          <w:b/>
          <w:bCs/>
          <w:color w:val="FFFFFF"/>
        </w:rPr>
        <w:t xml:space="preserve">  7. PRÓXIMA REUNIÃO</w:t>
      </w:r>
    </w:p>
    <w:p xmlns:wp14="http://schemas.microsoft.com/office/word/2010/wordml" w:rsidR="009E7E8A" w:rsidRDefault="0084684D" w14:paraId="63ED4E6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Se definida, registre a data, horário e pauta prevista. Isso garante que todos saiam alinhados sobre o próximo encontro.</w:t>
      </w:r>
    </w:p>
    <w:p xmlns:wp14="http://schemas.microsoft.com/office/word/2010/wordml" w:rsidR="009E7E8A" w:rsidRDefault="0084684D" w14:paraId="1895D3B7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xmlns:wp14="http://schemas.microsoft.com/office/word/2010/wordml" w:rsidR="009E7E8A" w14:paraId="625E4717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0A5AE717" wp14:textId="77777777">
            <w:r>
              <w:rPr>
                <w:b/>
                <w:bCs/>
                <w:color w:val="B33D00"/>
                <w:sz w:val="19"/>
                <w:szCs w:val="19"/>
              </w:rPr>
              <w:t>Data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A312F" w14:paraId="229FB1C2" wp14:textId="77777777">
            <w:r>
              <w:t>08/05/2026</w:t>
            </w:r>
          </w:p>
        </w:tc>
      </w:tr>
      <w:tr xmlns:wp14="http://schemas.microsoft.com/office/word/2010/wordml" w:rsidR="009E7E8A" w14:paraId="599F9A57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6CBC5D0C" wp14:textId="77777777">
            <w:r>
              <w:rPr>
                <w:b/>
                <w:bCs/>
                <w:color w:val="B33D00"/>
                <w:sz w:val="19"/>
                <w:szCs w:val="19"/>
              </w:rPr>
              <w:t>Horário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A312F" w14:paraId="2C315038" wp14:textId="77777777">
            <w:r>
              <w:t>19:10 a 19:30</w:t>
            </w:r>
          </w:p>
        </w:tc>
      </w:tr>
      <w:tr xmlns:wp14="http://schemas.microsoft.com/office/word/2010/wordml" w:rsidR="009E7E8A" w14:paraId="464EDA63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45C7AC56" wp14:textId="77777777">
            <w:r>
              <w:rPr>
                <w:b/>
                <w:bCs/>
                <w:color w:val="B33D00"/>
                <w:sz w:val="19"/>
                <w:szCs w:val="19"/>
              </w:rPr>
              <w:t>Local / Link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A312F" w14:paraId="35CCD655" wp14:textId="77777777">
            <w:r>
              <w:t>Presencial – Sala 9 do Prédio 10 – Fatec Sorocaba</w:t>
            </w:r>
          </w:p>
        </w:tc>
      </w:tr>
      <w:tr xmlns:wp14="http://schemas.microsoft.com/office/word/2010/wordml" w:rsidR="009E7E8A" w14:paraId="22305457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84684D" w14:paraId="4ECF6100" wp14:textId="77777777">
            <w:r>
              <w:rPr>
                <w:b/>
                <w:bCs/>
                <w:color w:val="B33D00"/>
                <w:sz w:val="19"/>
                <w:szCs w:val="19"/>
              </w:rPr>
              <w:t>Pauta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A312F" w14:paraId="313272B6" wp14:textId="77777777">
            <w:r>
              <w:t>Alinhamento e Organização de Documentação</w:t>
            </w:r>
          </w:p>
        </w:tc>
      </w:tr>
    </w:tbl>
    <w:p xmlns:wp14="http://schemas.microsoft.com/office/word/2010/wordml" w:rsidR="009E7E8A" w:rsidRDefault="0084684D" w14:paraId="7FDE0BDC" wp14:textId="77777777">
      <w:pPr>
        <w:spacing w:line="200" w:lineRule="auto"/>
      </w:pPr>
      <w:r>
        <w:rPr>
          <w:sz w:val="20"/>
          <w:szCs w:val="20"/>
        </w:rPr>
        <w:t xml:space="preserve"> </w:t>
      </w:r>
    </w:p>
    <w:p xmlns:wp14="http://schemas.microsoft.com/office/word/2010/wordml" w:rsidR="009E7E8A" w:rsidRDefault="0084684D" w14:paraId="15CF5FE8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✍</w:t>
      </w:r>
      <w:r>
        <w:rPr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8. APROVAÇÃO E ASSINATURAS</w:t>
      </w:r>
    </w:p>
    <w:p xmlns:wp14="http://schemas.microsoft.com/office/word/2010/wordml" w:rsidR="009E7E8A" w:rsidRDefault="0084684D" w14:paraId="1D2EF70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A ata deve ser validada pelo Redator e pelo Responsável do grupo. Em reuniões com o client</w:t>
      </w:r>
      <w:r w:rsidR="007D01D7">
        <w:rPr>
          <w:i/>
          <w:iCs/>
          <w:color w:val="B33D00"/>
          <w:sz w:val="19"/>
          <w:szCs w:val="19"/>
        </w:rPr>
        <w:t>e</w:t>
      </w:r>
      <w:r>
        <w:rPr>
          <w:i/>
          <w:iCs/>
          <w:color w:val="B33D00"/>
          <w:sz w:val="19"/>
          <w:szCs w:val="19"/>
        </w:rPr>
        <w:t>, solicite a assinatura ou confirmação por e-mail.</w:t>
      </w:r>
    </w:p>
    <w:p xmlns:wp14="http://schemas.microsoft.com/office/word/2010/wordml" w:rsidR="009E7E8A" w:rsidRDefault="0084684D" w14:paraId="6C1031F9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2854"/>
        <w:gridCol w:w="2853"/>
      </w:tblGrid>
      <w:tr xmlns:wp14="http://schemas.microsoft.com/office/word/2010/wordml" w:rsidR="009E7E8A" w14:paraId="04335EBA" wp14:textId="77777777"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84684D" w14:paraId="1197014B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Pr="008A312F" w:rsidR="008A312F">
              <w:t xml:space="preserve">Miguel </w:t>
            </w:r>
            <w:proofErr w:type="spellStart"/>
            <w:r w:rsidRPr="008A312F" w:rsidR="008A312F">
              <w:t>Belizario</w:t>
            </w:r>
            <w:proofErr w:type="spellEnd"/>
            <w:r w:rsidRPr="008A312F" w:rsidR="008A312F">
              <w:t xml:space="preserve"> Amaro Lopes - 0030482613031</w:t>
            </w:r>
          </w:p>
          <w:p w:rsidR="009E7E8A" w:rsidRDefault="0084684D" w14:paraId="1B9DC2BC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</w:t>
            </w:r>
          </w:p>
          <w:p w:rsidR="009E7E8A" w:rsidRDefault="0084684D" w14:paraId="507A0B0C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84684D" w14:paraId="58457FFD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Pr="008A312F" w:rsidR="008A312F">
              <w:t xml:space="preserve">Igor Albuquerque </w:t>
            </w:r>
            <w:proofErr w:type="spellStart"/>
            <w:r w:rsidRPr="008A312F" w:rsidR="008A312F">
              <w:t>Uiehara</w:t>
            </w:r>
            <w:proofErr w:type="spellEnd"/>
            <w:r w:rsidRPr="008A312F" w:rsidR="008A312F">
              <w:t xml:space="preserve"> - 0030482613017</w:t>
            </w:r>
          </w:p>
          <w:p w:rsidR="009E7E8A" w:rsidRDefault="0084684D" w14:paraId="6EF128D8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Responsável do Grupo</w:t>
            </w:r>
          </w:p>
          <w:p w:rsidR="009E7E8A" w:rsidRDefault="0084684D" w14:paraId="71E61062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84684D" w14:paraId="3F6A138E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8A312F">
              <w:t>Fabio de Paula Santos – Professor da Fatec Sorocaba</w:t>
            </w:r>
          </w:p>
          <w:p w:rsidR="009E7E8A" w:rsidRDefault="0084684D" w14:paraId="1D7ED160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Cliente / Orientador(a)</w:t>
            </w:r>
          </w:p>
          <w:p w:rsidR="009E7E8A" w:rsidRDefault="0084684D" w14:paraId="14FCC28F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/ Cargo (se aplicável)</w:t>
            </w:r>
          </w:p>
        </w:tc>
      </w:tr>
    </w:tbl>
    <w:p xmlns:wp14="http://schemas.microsoft.com/office/word/2010/wordml" w:rsidR="009E7E8A" w:rsidRDefault="0084684D" w14:paraId="4CE745D7" wp14:textId="77777777">
      <w:pPr>
        <w:spacing w:line="160" w:lineRule="auto"/>
      </w:pPr>
      <w:r>
        <w:rPr>
          <w:sz w:val="16"/>
          <w:szCs w:val="16"/>
        </w:rPr>
        <w:t xml:space="preserve"> </w:t>
      </w:r>
      <w:bookmarkStart w:name="_GoBack" w:id="0"/>
      <w:bookmarkEnd w:id="0"/>
    </w:p>
    <w:p xmlns:wp14="http://schemas.microsoft.com/office/word/2010/wordml" w:rsidR="009E7E8A" w:rsidRDefault="0084684D" w14:paraId="6BF202F2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Observações / Anotações Livres</w:t>
      </w:r>
    </w:p>
    <w:p xmlns:wp14="http://schemas.microsoft.com/office/word/2010/wordml" w:rsidR="009E7E8A" w:rsidRDefault="0084684D" w14:paraId="7D149327" wp14:textId="77777777">
      <w:pPr>
        <w:pBdr>
          <w:bottom w:val="single" w:color="DDDDDD" w:sz="5" w:space="1"/>
        </w:pBdr>
        <w:spacing w:before="60"/>
      </w:pPr>
      <w:r>
        <w:t xml:space="preserve"> </w:t>
      </w:r>
    </w:p>
    <w:p xmlns:wp14="http://schemas.microsoft.com/office/word/2010/wordml" w:rsidR="009E7E8A" w:rsidRDefault="0084684D" w14:paraId="253B9705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84684D" w14:paraId="752553BD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84684D" w14:paraId="56051E44" wp14:textId="77777777">
      <w:pPr>
        <w:spacing w:line="80" w:lineRule="auto"/>
      </w:pPr>
      <w:r>
        <w:rPr>
          <w:sz w:val="8"/>
          <w:szCs w:val="8"/>
        </w:rPr>
        <w:t xml:space="preserve"> </w:t>
      </w:r>
    </w:p>
    <w:sectPr w:rsidR="009E7E8A">
      <w:headerReference w:type="default" r:id="rId10"/>
      <w:footerReference w:type="default" r:id="rId11"/>
      <w:pgSz w:w="11906" w:h="16838" w:orient="portrait"/>
      <w:pgMar w:top="960" w:right="1080" w:bottom="9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84684D" w:rsidRDefault="0084684D" w14:paraId="110FFD37" wp14:textId="77777777">
      <w:r>
        <w:separator/>
      </w:r>
    </w:p>
  </w:endnote>
  <w:endnote w:type="continuationSeparator" w:id="0">
    <w:p xmlns:wp14="http://schemas.microsoft.com/office/word/2010/wordml" w:rsidR="0084684D" w:rsidRDefault="0084684D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84684D" w14:paraId="3689533B" wp14:textId="77777777">
    <w:pPr>
      <w:pBdr>
        <w:top w:val="single" w:color="E8520A" w:sz="6" w:space="3"/>
      </w:pBdr>
      <w:tabs>
        <w:tab w:val="right" w:pos="9026"/>
      </w:tabs>
      <w:spacing w:before="60"/>
    </w:pPr>
    <w:r>
      <w:rPr>
        <w:i/>
        <w:iCs/>
        <w:color w:val="AAAAAA"/>
        <w:sz w:val="16"/>
        <w:szCs w:val="16"/>
      </w:rPr>
      <w:t>Este documento é confidencial ao grupo do projeto.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84684D" w:rsidRDefault="0084684D" w14:paraId="2946DB82" wp14:textId="77777777">
      <w:r>
        <w:separator/>
      </w:r>
    </w:p>
  </w:footnote>
  <w:footnote w:type="continuationSeparator" w:id="0">
    <w:p xmlns:wp14="http://schemas.microsoft.com/office/word/2010/wordml" w:rsidR="0084684D" w:rsidRDefault="0084684D" w14:paraId="5997CC1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84684D" w14:paraId="4E802BB9" wp14:textId="77777777">
    <w:pPr>
      <w:pBdr>
        <w:bottom w:val="single" w:color="E8520A" w:sz="8" w:space="3"/>
      </w:pBdr>
      <w:tabs>
        <w:tab w:val="right" w:pos="9026"/>
      </w:tabs>
      <w:spacing w:after="60"/>
    </w:pPr>
    <w:r>
      <w:rPr>
        <w:b/>
        <w:bCs/>
        <w:color w:val="B33D00"/>
        <w:sz w:val="18"/>
        <w:szCs w:val="18"/>
      </w:rPr>
      <w:t xml:space="preserve">FATEC  </w:t>
    </w:r>
    <w:r w:rsidR="007D01D7">
      <w:rPr>
        <w:b/>
        <w:bCs/>
        <w:color w:val="B33D00"/>
        <w:sz w:val="18"/>
        <w:szCs w:val="18"/>
      </w:rPr>
      <w:t>Sorocaba</w:t>
    </w:r>
    <w:r>
      <w:rPr>
        <w:b/>
        <w:bCs/>
        <w:color w:val="B33D00"/>
        <w:sz w:val="18"/>
        <w:szCs w:val="18"/>
      </w:rPr>
      <w:t>|  Centro Paula Souza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Ata de Reunião</w:t>
    </w:r>
    <w:r>
      <w:rPr>
        <w:color w:val="F5B48A"/>
        <w:sz w:val="18"/>
        <w:szCs w:val="18"/>
      </w:rPr>
      <w:t xml:space="preserve">  •  </w:t>
    </w:r>
    <w:r>
      <w:rPr>
        <w:color w:val="666666"/>
        <w:sz w:val="18"/>
        <w:szCs w:val="18"/>
      </w:rPr>
      <w:t>Versão 202</w:t>
    </w:r>
    <w:r w:rsidR="007D01D7">
      <w:rPr>
        <w:color w:val="666666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C65CB"/>
    <w:multiLevelType w:val="hybridMultilevel"/>
    <w:tmpl w:val="C716188E"/>
    <w:lvl w:ilvl="0" w:tplc="51FA4702">
      <w:start w:val="1"/>
      <w:numFmt w:val="bullet"/>
      <w:lvlText w:val="●"/>
      <w:lvlJc w:val="left"/>
      <w:pPr>
        <w:ind w:left="720" w:hanging="360"/>
      </w:pPr>
    </w:lvl>
    <w:lvl w:ilvl="1" w:tplc="6C1854B2">
      <w:start w:val="1"/>
      <w:numFmt w:val="bullet"/>
      <w:lvlText w:val="○"/>
      <w:lvlJc w:val="left"/>
      <w:pPr>
        <w:ind w:left="1440" w:hanging="360"/>
      </w:pPr>
    </w:lvl>
    <w:lvl w:ilvl="2" w:tplc="A5AE6EEC">
      <w:start w:val="1"/>
      <w:numFmt w:val="bullet"/>
      <w:lvlText w:val="■"/>
      <w:lvlJc w:val="left"/>
      <w:pPr>
        <w:ind w:left="2160" w:hanging="360"/>
      </w:pPr>
    </w:lvl>
    <w:lvl w:ilvl="3" w:tplc="DF4CF02A">
      <w:start w:val="1"/>
      <w:numFmt w:val="bullet"/>
      <w:lvlText w:val="●"/>
      <w:lvlJc w:val="left"/>
      <w:pPr>
        <w:ind w:left="2880" w:hanging="360"/>
      </w:pPr>
    </w:lvl>
    <w:lvl w:ilvl="4" w:tplc="FA0EB29E">
      <w:start w:val="1"/>
      <w:numFmt w:val="bullet"/>
      <w:lvlText w:val="○"/>
      <w:lvlJc w:val="left"/>
      <w:pPr>
        <w:ind w:left="3600" w:hanging="360"/>
      </w:pPr>
    </w:lvl>
    <w:lvl w:ilvl="5" w:tplc="FD206D14">
      <w:start w:val="1"/>
      <w:numFmt w:val="bullet"/>
      <w:lvlText w:val="■"/>
      <w:lvlJc w:val="left"/>
      <w:pPr>
        <w:ind w:left="4320" w:hanging="360"/>
      </w:pPr>
    </w:lvl>
    <w:lvl w:ilvl="6" w:tplc="275084EA">
      <w:start w:val="1"/>
      <w:numFmt w:val="bullet"/>
      <w:lvlText w:val="●"/>
      <w:lvlJc w:val="left"/>
      <w:pPr>
        <w:ind w:left="5040" w:hanging="360"/>
      </w:pPr>
    </w:lvl>
    <w:lvl w:ilvl="7" w:tplc="641CEC80">
      <w:start w:val="1"/>
      <w:numFmt w:val="bullet"/>
      <w:lvlText w:val="●"/>
      <w:lvlJc w:val="left"/>
      <w:pPr>
        <w:ind w:left="5760" w:hanging="360"/>
      </w:pPr>
    </w:lvl>
    <w:lvl w:ilvl="8" w:tplc="9404E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E8"/>
    <w:rsid w:val="00336D85"/>
    <w:rsid w:val="003C7FE8"/>
    <w:rsid w:val="00402D61"/>
    <w:rsid w:val="00444205"/>
    <w:rsid w:val="007D01D7"/>
    <w:rsid w:val="0084684D"/>
    <w:rsid w:val="008A312F"/>
    <w:rsid w:val="009A08BB"/>
    <w:rsid w:val="009E7E8A"/>
    <w:rsid w:val="009F47DD"/>
    <w:rsid w:val="00F80E13"/>
    <w:rsid w:val="04B19258"/>
    <w:rsid w:val="0BFAD8A8"/>
    <w:rsid w:val="4FA2E571"/>
    <w:rsid w:val="57343537"/>
    <w:rsid w:val="697C9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6AE0"/>
  <w15:docId w15:val="{8EBEE50A-AADC-4EBC-96CB-92C1D88923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D01D7"/>
  </w:style>
  <w:style w:type="paragraph" w:styleId="Rodap">
    <w:name w:val="footer"/>
    <w:basedOn w:val="Normal"/>
    <w:link w:val="Rodap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D0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Modelo%20de%20Ata%20de%20Reunia&#771;o%20PI%201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E2FDB-0BC2-42EA-931F-CEE43C50ACF4}"/>
</file>

<file path=customXml/itemProps2.xml><?xml version="1.0" encoding="utf-8"?>
<ds:datastoreItem xmlns:ds="http://schemas.openxmlformats.org/officeDocument/2006/customXml" ds:itemID="{2A509B3A-B8BA-4222-9CD7-5F0DCDEE39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F5A9-DACE-4A74-AFA0-993891C7C1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Modelo de Ata de Reunião PI 1.dotx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IGOR ALBUQUERQUE UIEHARA</cp:lastModifiedBy>
  <cp:revision>2</cp:revision>
  <dcterms:created xsi:type="dcterms:W3CDTF">2026-05-08T22:27:00Z</dcterms:created>
  <dcterms:modified xsi:type="dcterms:W3CDTF">2026-06-11T20:07:43Z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</Properties>
</file>